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5C5E76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4C7A26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4C7A26">
        <w:rPr>
          <w:b/>
          <w:bCs/>
          <w:color w:val="294592"/>
          <w:sz w:val="36"/>
          <w:szCs w:val="36"/>
        </w:rPr>
        <w:fldChar w:fldCharType="separate"/>
      </w:r>
    </w:p>
    <w:p w:rsidR="005C5E76" w:rsidRPr="005C5E76" w:rsidRDefault="005C5E7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35" w:history="1">
        <w:r w:rsidRPr="005C5E76">
          <w:rPr>
            <w:rStyle w:val="a7"/>
            <w:noProof/>
          </w:rPr>
          <w:t>1. Tokit</w:t>
        </w:r>
        <w:r w:rsidRPr="005C5E76">
          <w:rPr>
            <w:rStyle w:val="a7"/>
            <w:rFonts w:asciiTheme="majorEastAsia" w:hAnsiTheme="majorEastAsia" w:hint="eastAsia"/>
            <w:noProof/>
          </w:rPr>
          <w:t>库简介</w:t>
        </w:r>
        <w:r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Pr="005C5E76">
          <w:rPr>
            <w:noProof/>
            <w:webHidden/>
          </w:rPr>
          <w:instrText xml:space="preserve"> PAGEREF _Toc402961435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Pr="005C5E76">
          <w:rPr>
            <w:noProof/>
            <w:webHidden/>
          </w:rPr>
          <w:t>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6" w:history="1">
        <w:r w:rsidRPr="005C5E76">
          <w:rPr>
            <w:rStyle w:val="a7"/>
            <w:i w:val="0"/>
            <w:noProof/>
          </w:rPr>
          <w:t>1.1</w:t>
        </w:r>
        <w:r w:rsidRPr="005C5E76">
          <w:rPr>
            <w:rStyle w:val="a7"/>
            <w:rFonts w:hint="eastAsia"/>
            <w:i w:val="0"/>
            <w:noProof/>
          </w:rPr>
          <w:t>简介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_Toc402961436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7" w:history="1">
        <w:r w:rsidRPr="005C5E76">
          <w:rPr>
            <w:rStyle w:val="a7"/>
            <w:i w:val="0"/>
            <w:noProof/>
          </w:rPr>
          <w:t>1.2 Tokit</w:t>
        </w:r>
        <w:r w:rsidRPr="005C5E76">
          <w:rPr>
            <w:rStyle w:val="a7"/>
            <w:rFonts w:hint="eastAsia"/>
            <w:i w:val="0"/>
            <w:noProof/>
          </w:rPr>
          <w:t>可以做到什么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_Toc402961437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8" w:history="1">
        <w:r w:rsidRPr="005C5E76">
          <w:rPr>
            <w:rStyle w:val="a7"/>
            <w:i w:val="0"/>
            <w:noProof/>
          </w:rPr>
          <w:t xml:space="preserve">1.3 </w:t>
        </w:r>
        <w:r w:rsidRPr="005C5E76">
          <w:rPr>
            <w:rStyle w:val="a7"/>
            <w:rFonts w:hint="eastAsia"/>
            <w:i w:val="0"/>
            <w:noProof/>
          </w:rPr>
          <w:t>下载</w:t>
        </w:r>
        <w:r w:rsidRPr="005C5E76">
          <w:rPr>
            <w:rStyle w:val="a7"/>
            <w:i w:val="0"/>
            <w:noProof/>
          </w:rPr>
          <w:t>Tokit</w:t>
        </w:r>
        <w:r w:rsidRPr="005C5E76">
          <w:rPr>
            <w:rStyle w:val="a7"/>
            <w:rFonts w:hint="eastAsia"/>
            <w:i w:val="0"/>
            <w:noProof/>
          </w:rPr>
          <w:t>之后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_Toc402961438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9" w:history="1">
        <w:r w:rsidRPr="005C5E76">
          <w:rPr>
            <w:rStyle w:val="a7"/>
            <w:i w:val="0"/>
            <w:noProof/>
          </w:rPr>
          <w:t>1.4</w:t>
        </w:r>
        <w:r w:rsidRPr="005C5E76">
          <w:rPr>
            <w:rStyle w:val="a7"/>
            <w:rFonts w:hint="eastAsia"/>
            <w:i w:val="0"/>
            <w:noProof/>
          </w:rPr>
          <w:t>如何使用</w:t>
        </w:r>
        <w:r w:rsidRPr="005C5E76">
          <w:rPr>
            <w:rStyle w:val="a7"/>
            <w:i w:val="0"/>
            <w:noProof/>
          </w:rPr>
          <w:t>Tokit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_Toc402961439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0" w:history="1">
        <w:r w:rsidRPr="005C5E76">
          <w:rPr>
            <w:rStyle w:val="a7"/>
            <w:i w:val="0"/>
            <w:noProof/>
          </w:rPr>
          <w:t>1.5</w:t>
        </w:r>
        <w:r w:rsidRPr="005C5E76">
          <w:rPr>
            <w:rStyle w:val="a7"/>
            <w:rFonts w:hint="eastAsia"/>
            <w:i w:val="0"/>
            <w:noProof/>
          </w:rPr>
          <w:t>示例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7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1" w:history="1">
        <w:r w:rsidRPr="005C5E76">
          <w:rPr>
            <w:rStyle w:val="a7"/>
            <w:noProof/>
          </w:rPr>
          <w:t xml:space="preserve">2. </w:t>
        </w:r>
        <w:r w:rsidRPr="005C5E76">
          <w:rPr>
            <w:rStyle w:val="a7"/>
            <w:rFonts w:hint="eastAsia"/>
            <w:noProof/>
          </w:rPr>
          <w:t>主流技术简介</w:t>
        </w:r>
        <w:r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Pr="005C5E76">
          <w:rPr>
            <w:noProof/>
            <w:webHidden/>
          </w:rPr>
          <w:instrText xml:space="preserve"> PAGEREF _Toc402961441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Pr="005C5E76">
          <w:rPr>
            <w:noProof/>
            <w:webHidden/>
          </w:rPr>
          <w:t>11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2" w:history="1">
        <w:r w:rsidRPr="005C5E76">
          <w:rPr>
            <w:rStyle w:val="a7"/>
            <w:i w:val="0"/>
            <w:noProof/>
          </w:rPr>
          <w:t xml:space="preserve">2.1 </w:t>
        </w:r>
        <w:r w:rsidRPr="005C5E76">
          <w:rPr>
            <w:rStyle w:val="a7"/>
            <w:rFonts w:hint="eastAsia"/>
            <w:i w:val="0"/>
            <w:noProof/>
          </w:rPr>
          <w:t>使用</w:t>
        </w:r>
        <w:r w:rsidRPr="005C5E76">
          <w:rPr>
            <w:rStyle w:val="a7"/>
            <w:i w:val="0"/>
            <w:noProof/>
          </w:rPr>
          <w:t>xml</w:t>
        </w:r>
        <w:r w:rsidRPr="005C5E76">
          <w:rPr>
            <w:rStyle w:val="a7"/>
            <w:rFonts w:hint="eastAsia"/>
            <w:i w:val="0"/>
            <w:noProof/>
          </w:rPr>
          <w:t>文件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_Toc402961442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11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3" w:history="1">
        <w:r w:rsidRPr="005C5E76">
          <w:rPr>
            <w:rStyle w:val="a7"/>
            <w:i w:val="0"/>
            <w:noProof/>
          </w:rPr>
          <w:t>2.2. excel</w:t>
        </w:r>
        <w:r w:rsidRPr="005C5E76">
          <w:rPr>
            <w:rStyle w:val="a7"/>
            <w:rFonts w:hint="eastAsia"/>
            <w:i w:val="0"/>
            <w:noProof/>
          </w:rPr>
          <w:t>转</w:t>
        </w:r>
        <w:r w:rsidRPr="005C5E76">
          <w:rPr>
            <w:rStyle w:val="a7"/>
            <w:i w:val="0"/>
            <w:noProof/>
          </w:rPr>
          <w:t>csv</w:t>
        </w:r>
        <w:r w:rsidRPr="005C5E76">
          <w:rPr>
            <w:rStyle w:val="a7"/>
            <w:rFonts w:hint="eastAsia"/>
            <w:i w:val="0"/>
            <w:noProof/>
          </w:rPr>
          <w:t>文件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_Toc402961443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4" w:history="1">
        <w:r w:rsidRPr="005C5E76">
          <w:rPr>
            <w:rStyle w:val="a7"/>
            <w:i w:val="0"/>
            <w:noProof/>
          </w:rPr>
          <w:t xml:space="preserve">2.3. </w:t>
        </w:r>
        <w:r w:rsidRPr="005C5E76">
          <w:rPr>
            <w:rStyle w:val="a7"/>
            <w:rFonts w:hint="eastAsia"/>
            <w:i w:val="0"/>
            <w:noProof/>
          </w:rPr>
          <w:t>直接存在数据库中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_Toc402961444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5" w:history="1">
        <w:r w:rsidRPr="005C5E76">
          <w:rPr>
            <w:rStyle w:val="a7"/>
            <w:i w:val="0"/>
            <w:noProof/>
          </w:rPr>
          <w:t xml:space="preserve">2.4 </w:t>
        </w:r>
        <w:r w:rsidRPr="005C5E76">
          <w:rPr>
            <w:rStyle w:val="a7"/>
            <w:rFonts w:hint="eastAsia"/>
            <w:i w:val="0"/>
            <w:noProof/>
          </w:rPr>
          <w:t>流程小结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_Toc402961445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6" w:history="1">
        <w:r w:rsidRPr="005C5E76">
          <w:rPr>
            <w:rStyle w:val="a7"/>
            <w:noProof/>
          </w:rPr>
          <w:t xml:space="preserve">3. </w:t>
        </w:r>
        <w:r w:rsidRPr="005C5E76">
          <w:rPr>
            <w:rStyle w:val="a7"/>
            <w:rFonts w:asciiTheme="majorEastAsia" w:hAnsiTheme="majorEastAsia" w:hint="eastAsia"/>
            <w:noProof/>
          </w:rPr>
          <w:t>关于</w:t>
        </w:r>
        <w:r w:rsidRPr="005C5E76">
          <w:rPr>
            <w:rStyle w:val="a7"/>
            <w:noProof/>
          </w:rPr>
          <w:t>Tokit</w:t>
        </w:r>
        <w:r w:rsidRPr="005C5E76">
          <w:rPr>
            <w:rStyle w:val="a7"/>
            <w:rFonts w:asciiTheme="majorEastAsia" w:hAnsiTheme="majorEastAsia" w:hint="eastAsia"/>
            <w:noProof/>
          </w:rPr>
          <w:t>库的一些补充</w:t>
        </w:r>
        <w:r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Pr="005C5E76">
          <w:rPr>
            <w:noProof/>
            <w:webHidden/>
          </w:rPr>
          <w:instrText xml:space="preserve"> PAGEREF _Toc402961446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Pr="005C5E76">
          <w:rPr>
            <w:noProof/>
            <w:webHidden/>
          </w:rPr>
          <w:t>22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7" w:history="1">
        <w:r w:rsidRPr="005C5E76">
          <w:rPr>
            <w:rStyle w:val="a7"/>
            <w:i w:val="0"/>
            <w:noProof/>
          </w:rPr>
          <w:t xml:space="preserve">3.1 </w:t>
        </w:r>
        <w:r w:rsidRPr="005C5E76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Pr="005C5E76">
          <w:rPr>
            <w:rStyle w:val="a7"/>
            <w:i w:val="0"/>
            <w:noProof/>
          </w:rPr>
          <w:t>Tokit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8" w:history="1">
        <w:r w:rsidRPr="005C5E76">
          <w:rPr>
            <w:rStyle w:val="a7"/>
            <w:i w:val="0"/>
            <w:noProof/>
          </w:rPr>
          <w:t>3.2</w:t>
        </w:r>
        <w:r w:rsidRPr="005C5E76">
          <w:rPr>
            <w:rStyle w:val="a7"/>
            <w:rFonts w:hint="eastAsia"/>
            <w:i w:val="0"/>
            <w:noProof/>
          </w:rPr>
          <w:t>问：如果希望对</w:t>
        </w:r>
        <w:r w:rsidRPr="005C5E76">
          <w:rPr>
            <w:rStyle w:val="a7"/>
            <w:i w:val="0"/>
            <w:noProof/>
          </w:rPr>
          <w:t>Tokit</w:t>
        </w:r>
        <w:r w:rsidRPr="005C5E76">
          <w:rPr>
            <w:rStyle w:val="a7"/>
            <w:rFonts w:hint="eastAsia"/>
            <w:i w:val="0"/>
            <w:noProof/>
          </w:rPr>
          <w:t>生成的文件进行调整，该怎么做？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9" w:history="1">
        <w:r w:rsidRPr="005C5E76">
          <w:rPr>
            <w:rStyle w:val="a7"/>
            <w:i w:val="0"/>
            <w:noProof/>
          </w:rPr>
          <w:t>3.3</w:t>
        </w:r>
        <w:r w:rsidRPr="005C5E76">
          <w:rPr>
            <w:rStyle w:val="a7"/>
            <w:rFonts w:hint="eastAsia"/>
            <w:i w:val="0"/>
            <w:noProof/>
          </w:rPr>
          <w:t>问：</w:t>
        </w:r>
        <w:r w:rsidRPr="005C5E76">
          <w:rPr>
            <w:rStyle w:val="a7"/>
            <w:i w:val="0"/>
            <w:noProof/>
          </w:rPr>
          <w:t xml:space="preserve"> Tokit</w:t>
        </w:r>
        <w:r w:rsidRPr="005C5E76">
          <w:rPr>
            <w:rStyle w:val="a7"/>
            <w:rFonts w:hint="eastAsia"/>
            <w:i w:val="0"/>
            <w:noProof/>
          </w:rPr>
          <w:t>生成的</w:t>
        </w:r>
        <w:r w:rsidRPr="005C5E76">
          <w:rPr>
            <w:rStyle w:val="a7"/>
            <w:i w:val="0"/>
            <w:noProof/>
          </w:rPr>
          <w:t>c++</w:t>
        </w:r>
        <w:r w:rsidRPr="005C5E76">
          <w:rPr>
            <w:rStyle w:val="a7"/>
            <w:rFonts w:hint="eastAsia"/>
            <w:i w:val="0"/>
            <w:noProof/>
          </w:rPr>
          <w:t>代码载入</w:t>
        </w:r>
        <w:r w:rsidRPr="005C5E76">
          <w:rPr>
            <w:rStyle w:val="a7"/>
            <w:i w:val="0"/>
            <w:noProof/>
          </w:rPr>
          <w:t>xml</w:t>
        </w:r>
        <w:r w:rsidRPr="005C5E76">
          <w:rPr>
            <w:rStyle w:val="a7"/>
            <w:rFonts w:hint="eastAsia"/>
            <w:i w:val="0"/>
            <w:noProof/>
          </w:rPr>
          <w:t>的速度快吗？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_Toc402961449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5C5E7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50" w:history="1">
        <w:r w:rsidRPr="005C5E76">
          <w:rPr>
            <w:rStyle w:val="a7"/>
            <w:i w:val="0"/>
            <w:noProof/>
          </w:rPr>
          <w:t>3.4 Tokit</w:t>
        </w:r>
        <w:r w:rsidRPr="005C5E76">
          <w:rPr>
            <w:rStyle w:val="a7"/>
            <w:rFonts w:hint="eastAsia"/>
            <w:i w:val="0"/>
            <w:noProof/>
          </w:rPr>
          <w:t>的由来</w:t>
        </w:r>
        <w:r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Pr="005C5E76">
          <w:rPr>
            <w:i w:val="0"/>
            <w:noProof/>
            <w:webHidden/>
          </w:rPr>
          <w:instrText xml:space="preserve"> PAGEREF _Toc402961450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863454" w:rsidRDefault="004C7A26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  <w:r w:rsidR="00863454">
        <w:br w:type="page"/>
      </w:r>
    </w:p>
    <w:p w:rsidR="00BF05F0" w:rsidRDefault="00ED2A4C" w:rsidP="00A14359">
      <w:pPr>
        <w:pStyle w:val="1"/>
      </w:pPr>
      <w:bookmarkStart w:id="0" w:name="_Toc402961435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961436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2210CA" w:rsidRPr="006F7F3F" w:rsidRDefault="00A83640" w:rsidP="009E0AF9">
      <w:pPr>
        <w:pStyle w:val="afe"/>
      </w:pPr>
      <w:r>
        <w:rPr>
          <w:rFonts w:hint="eastAsia"/>
        </w:rPr>
        <w:tab/>
      </w:r>
      <w:r w:rsidR="00CE246C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okit</w:t>
      </w:r>
      <w:r w:rsidR="004E3EB1">
        <w:rPr>
          <w:rFonts w:hint="eastAsia"/>
        </w:rPr>
        <w:t>是一个</w:t>
      </w:r>
      <w:r w:rsidR="00A845C6">
        <w:rPr>
          <w:rFonts w:hint="eastAsia"/>
        </w:rPr>
        <w:t>小工具库，</w:t>
      </w:r>
      <w:r w:rsidR="00513A04">
        <w:rPr>
          <w:rFonts w:hint="eastAsia"/>
        </w:rPr>
        <w:t>服务于网游配置数据场景，</w:t>
      </w:r>
      <w:r w:rsidR="0005463D">
        <w:rPr>
          <w:rFonts w:hint="eastAsia"/>
        </w:rPr>
        <w:t>用于</w:t>
      </w:r>
      <w:r w:rsidR="008A41E8">
        <w:rPr>
          <w:rFonts w:hint="eastAsia"/>
        </w:rPr>
        <w:t>方便策划</w:t>
      </w:r>
      <w:r w:rsidR="008D68C2">
        <w:rPr>
          <w:rFonts w:hint="eastAsia"/>
        </w:rPr>
        <w:t>在excel中</w:t>
      </w:r>
      <w:r w:rsidR="008A41E8">
        <w:rPr>
          <w:rFonts w:hint="eastAsia"/>
        </w:rPr>
        <w:t>编辑配置</w:t>
      </w:r>
      <w:r w:rsidR="00435A44">
        <w:rPr>
          <w:rFonts w:hint="eastAsia"/>
        </w:rPr>
        <w:t>数据、</w:t>
      </w:r>
      <w:r w:rsidR="004E3EB1">
        <w:rPr>
          <w:rFonts w:hint="eastAsia"/>
        </w:rPr>
        <w:t>程序</w:t>
      </w:r>
      <w:r w:rsidR="009118C9">
        <w:rPr>
          <w:rFonts w:hint="eastAsia"/>
        </w:rPr>
        <w:t>人员</w:t>
      </w:r>
      <w:r w:rsidR="007440F4">
        <w:rPr>
          <w:rFonts w:hint="eastAsia"/>
        </w:rPr>
        <w:t>根据excel中的数据</w:t>
      </w:r>
      <w:r w:rsidR="004E3EB1">
        <w:rPr>
          <w:rFonts w:hint="eastAsia"/>
        </w:rPr>
        <w:t>编写</w:t>
      </w:r>
      <w:r w:rsidR="007440F4">
        <w:rPr>
          <w:rFonts w:hint="eastAsia"/>
        </w:rPr>
        <w:t>对应</w:t>
      </w:r>
      <w:r w:rsidR="004E3EB1">
        <w:rPr>
          <w:rFonts w:hint="eastAsia"/>
        </w:rPr>
        <w:t>代码，旨在方便程序和策划的对接，改善数据制作流程</w:t>
      </w:r>
      <w:r w:rsidR="009771A9">
        <w:rPr>
          <w:rFonts w:hint="eastAsia"/>
        </w:rPr>
        <w:t>以实现</w:t>
      </w:r>
      <w:r w:rsidR="008C6AA8">
        <w:rPr>
          <w:rFonts w:hint="eastAsia"/>
        </w:rPr>
        <w:t>快速开发</w:t>
      </w:r>
      <w:r w:rsidR="004E3EB1">
        <w:rPr>
          <w:rFonts w:hint="eastAsia"/>
        </w:rPr>
        <w:t>。</w:t>
      </w:r>
    </w:p>
    <w:p w:rsidR="00A126BE" w:rsidRPr="006A765A" w:rsidRDefault="00A83640" w:rsidP="009E0AF9">
      <w:pPr>
        <w:pStyle w:val="afe"/>
      </w:pPr>
      <w:r>
        <w:rPr>
          <w:rFonts w:hint="eastAsia"/>
        </w:rPr>
        <w:tab/>
      </w:r>
      <w:r w:rsidR="00A47C63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Tokit</w:t>
      </w:r>
      <w:r w:rsidR="00A07BB0">
        <w:rPr>
          <w:rFonts w:hint="eastAsia"/>
        </w:rPr>
        <w:t>的</w:t>
      </w:r>
      <w:r w:rsidR="00713A2B">
        <w:rPr>
          <w:rFonts w:hint="eastAsia"/>
        </w:rPr>
        <w:t>发布地址是</w:t>
      </w:r>
      <w:r w:rsidR="00A47C63">
        <w:rPr>
          <w:rFonts w:hint="eastAsia"/>
        </w:rPr>
        <w:t>：</w:t>
      </w:r>
      <w:hyperlink r:id="rId9" w:history="1">
        <w:r w:rsidR="000A6736" w:rsidRPr="005867F2">
          <w:rPr>
            <w:rStyle w:val="a7"/>
            <w:rFonts w:asciiTheme="minorHAnsi" w:hAnsiTheme="minorHAnsi"/>
            <w:sz w:val="13"/>
            <w:szCs w:val="13"/>
          </w:rPr>
          <w:t>https://github.com/tokitgit/tokit</w:t>
        </w:r>
      </w:hyperlink>
    </w:p>
    <w:p w:rsidR="00650718" w:rsidRPr="00650718" w:rsidRDefault="00C25765" w:rsidP="00863454">
      <w:pPr>
        <w:pStyle w:val="2"/>
      </w:pPr>
      <w:bookmarkStart w:id="2" w:name="_Toc402961437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83640" w:rsidP="000B3E32">
      <w:pPr>
        <w:pStyle w:val="afe"/>
      </w:pPr>
      <w:r>
        <w:rPr>
          <w:rFonts w:hint="eastAsia"/>
        </w:rPr>
        <w:tab/>
      </w:r>
      <w:r w:rsidR="00645D11">
        <w:rPr>
          <w:rFonts w:hint="eastAsia"/>
        </w:rPr>
        <w:t>tokit支持只通过一</w:t>
      </w:r>
      <w:r w:rsidR="00F21B10">
        <w:rPr>
          <w:rFonts w:hint="eastAsia"/>
        </w:rPr>
        <w:t>份符合tokit格式的excel文件，</w:t>
      </w:r>
      <w:r w:rsidR="00645D11">
        <w:rPr>
          <w:rFonts w:hint="eastAsia"/>
        </w:rPr>
        <w:t>生成对应的文件。</w:t>
      </w:r>
      <w:r w:rsidR="00F21B10">
        <w:rPr>
          <w:rFonts w:hint="eastAsia"/>
        </w:rPr>
        <w:tab/>
      </w: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4C7A26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35pt" o:ole="">
            <v:imagedata r:id="rId10" o:title=""/>
          </v:shape>
          <w:control r:id="rId11" w:name="CheckBox1111" w:shapeid="_x0000_i1031"/>
        </w:object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4C7A26">
        <w:rPr>
          <w:sz w:val="13"/>
          <w:szCs w:val="13"/>
        </w:rPr>
        <w:object w:dxaOrig="225" w:dyaOrig="225">
          <v:shape id="_x0000_i1033" type="#_x0000_t75" style="width:33.65pt;height:16.35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4C7A26">
        <w:rPr>
          <w:sz w:val="13"/>
          <w:szCs w:val="13"/>
        </w:rPr>
        <w:object w:dxaOrig="225" w:dyaOrig="225">
          <v:shape id="_x0000_i1035" type="#_x0000_t75" style="width:33.65pt;height:16.35pt" o:ole="">
            <v:imagedata r:id="rId14" o:title=""/>
          </v:shape>
          <w:control r:id="rId15" w:name="CheckBox12" w:shapeid="_x0000_i1035"/>
        </w:object>
      </w:r>
    </w:p>
    <w:p w:rsidR="005E3849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961438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D02859">
      <w:pPr>
        <w:pStyle w:val="afe"/>
      </w:pPr>
      <w:r>
        <w:rPr>
          <w:rFonts w:hint="eastAsia"/>
        </w:rPr>
        <w:tab/>
        <w:t>使用git、svn或者zip压缩包</w:t>
      </w:r>
      <w:r w:rsidRPr="006A765A">
        <w:t>下载tokit整个项目之后，运行</w:t>
      </w:r>
      <w:r w:rsidRPr="00F36F73">
        <w:rPr>
          <w:rStyle w:val="afd"/>
          <w:b w:val="0"/>
          <w:color w:val="333333"/>
        </w:rPr>
        <w:t>example</w:t>
      </w:r>
      <w:r w:rsidRPr="00F36F73">
        <w:t>目录下的</w:t>
      </w:r>
      <w:r w:rsidRPr="00F23606">
        <w:rPr>
          <w:bCs/>
          <w:color w:val="4472C4" w:themeColor="accent5"/>
        </w:rPr>
        <w:t>《一键生成.bat》</w:t>
      </w:r>
      <w:r w:rsidRPr="006A765A">
        <w:t>脚本。</w:t>
      </w:r>
    </w:p>
    <w:p w:rsidR="00850C45" w:rsidRPr="00850C45" w:rsidRDefault="00135EE6" w:rsidP="00D02859">
      <w:pPr>
        <w:pStyle w:val="afe"/>
      </w:pPr>
      <w:r>
        <w:rPr>
          <w:rFonts w:hint="eastAsia"/>
        </w:rPr>
        <w:tab/>
      </w:r>
      <w:r w:rsidR="00D40FD1" w:rsidRPr="006A765A">
        <w:t>该脚本将根据</w:t>
      </w:r>
      <w:r w:rsidR="00D40FD1" w:rsidRPr="00F23606">
        <w:rPr>
          <w:color w:val="4472C4" w:themeColor="accent5"/>
        </w:rPr>
        <w:t>example\excel</w:t>
      </w:r>
      <w:r w:rsidR="00D40FD1" w:rsidRPr="006A765A">
        <w:t>中的各个示例excel文件，生成对应的xml、xsd、c++文件</w:t>
      </w:r>
      <w:r w:rsidR="00D40FD1" w:rsidRPr="006A765A">
        <w:rPr>
          <w:rFonts w:hint="eastAsia"/>
        </w:rPr>
        <w:t>。</w:t>
      </w:r>
    </w:p>
    <w:p w:rsidR="003B35D2" w:rsidRPr="00850C45" w:rsidRDefault="00850C45" w:rsidP="00D02859">
      <w:pPr>
        <w:pStyle w:val="afe"/>
      </w:pPr>
      <w:r w:rsidRPr="00850C45">
        <w:rPr>
          <w:rFonts w:hint="eastAsia"/>
        </w:rPr>
        <w:tab/>
      </w:r>
      <w:r w:rsidR="00EB34A4">
        <w:rPr>
          <w:rFonts w:hint="eastAsia"/>
        </w:rPr>
        <w:t>阅读本手册，</w:t>
      </w:r>
      <w:r w:rsidRPr="00850C45">
        <w:t>参考</w:t>
      </w:r>
      <w:r w:rsidRPr="00F23606">
        <w:rPr>
          <w:color w:val="4472C4" w:themeColor="accent5"/>
        </w:rPr>
        <w:t>example\c++\c++_example.sln</w:t>
      </w:r>
      <w:r w:rsidRPr="00850C45">
        <w:t>项目</w:t>
      </w:r>
      <w:r w:rsidR="00F0351B" w:rsidRPr="00F0351B">
        <w:t>，将tokit接入你自己的c++项目</w:t>
      </w:r>
      <w:r w:rsidR="00F0351B">
        <w:rPr>
          <w:rFonts w:hint="eastAsia"/>
        </w:rPr>
        <w:t>。</w:t>
      </w:r>
    </w:p>
    <w:p w:rsidR="00BA5279" w:rsidRDefault="00E72949" w:rsidP="007869FB">
      <w:pPr>
        <w:pStyle w:val="2"/>
      </w:pPr>
      <w:bookmarkStart w:id="4" w:name="_Toc402961439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601" cy="95601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01" cy="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3914" cy="103914"/>
            <wp:effectExtent l="19050" t="0" r="0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4" cy="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11517E">
      <w:pPr>
        <w:pStyle w:val="afe"/>
      </w:pPr>
      <w:r>
        <w:rPr>
          <w:rFonts w:hint="eastAsia"/>
        </w:rPr>
        <w:tab/>
      </w:r>
      <w:r w:rsidR="00C163DF">
        <w:rPr>
          <w:rFonts w:hint="eastAsia"/>
        </w:rPr>
        <w:t>使用tokit要求一份符合tokit格式的excel</w:t>
      </w:r>
      <w:r w:rsidR="005C6DD9">
        <w:rPr>
          <w:rFonts w:hint="eastAsia"/>
        </w:rPr>
        <w:t>文件。</w:t>
      </w:r>
    </w:p>
    <w:p w:rsidR="00360D70" w:rsidRDefault="005C6DD9" w:rsidP="0011517E">
      <w:pPr>
        <w:pStyle w:val="afe"/>
      </w:pPr>
      <w:r>
        <w:rPr>
          <w:rFonts w:hint="eastAsia"/>
        </w:rPr>
        <w:lastRenderedPageBreak/>
        <w:tab/>
      </w:r>
      <w:r w:rsidR="00360D70">
        <w:rPr>
          <w:rFonts w:hint="eastAsia"/>
          <w:color w:val="333333"/>
        </w:rPr>
        <w:t>可在</w:t>
      </w:r>
      <w:r w:rsidR="00360D70" w:rsidRPr="00F23606">
        <w:rPr>
          <w:color w:val="4472C4" w:themeColor="accent5"/>
        </w:rPr>
        <w:t>example\excel</w:t>
      </w:r>
      <w:r w:rsidR="00360D70">
        <w:rPr>
          <w:rFonts w:hint="eastAsia"/>
          <w:color w:val="333333"/>
        </w:rPr>
        <w:t>下找到符合</w:t>
      </w:r>
      <w:r w:rsidR="00360D70" w:rsidRPr="00A8331A">
        <w:t>tokit格式</w:t>
      </w:r>
      <w:r w:rsidR="00360D70">
        <w:rPr>
          <w:rFonts w:hint="eastAsia"/>
        </w:rPr>
        <w:t>的excel文件作为参照</w:t>
      </w:r>
      <w:r w:rsidR="0024171C">
        <w:rPr>
          <w:rFonts w:hint="eastAsia"/>
        </w:rPr>
        <w:t>，注意，其中的</w:t>
      </w:r>
      <w:r w:rsidR="0024171C" w:rsidRPr="0024171C">
        <w:rPr>
          <w:rFonts w:hint="eastAsia"/>
          <w:color w:val="4472C4" w:themeColor="accent5"/>
        </w:rPr>
        <w:t>《测试用例.xlsx》</w:t>
      </w:r>
      <w:r w:rsidR="0024171C">
        <w:rPr>
          <w:rFonts w:hint="eastAsia"/>
        </w:rPr>
        <w:t>文件最为详细地罗列了tokit支持的各种用法。</w:t>
      </w:r>
    </w:p>
    <w:p w:rsidR="00583926" w:rsidRDefault="00801523" w:rsidP="0011517E">
      <w:pPr>
        <w:pStyle w:val="afe"/>
      </w:pPr>
      <w:r>
        <w:rPr>
          <w:rFonts w:hint="eastAsia"/>
        </w:rPr>
        <w:tab/>
        <w:t>但在本小节中，</w:t>
      </w:r>
      <w:r w:rsidR="00E401DA">
        <w:rPr>
          <w:rFonts w:hint="eastAsia"/>
        </w:rPr>
        <w:t>将以</w:t>
      </w:r>
      <w:r w:rsidRPr="00801523">
        <w:rPr>
          <w:rFonts w:hint="eastAsia"/>
          <w:color w:val="4472C4" w:themeColor="accent5"/>
        </w:rPr>
        <w:t>《dota装备表.xlsx》</w:t>
      </w:r>
      <w:r w:rsidR="00E401DA">
        <w:rPr>
          <w:rFonts w:hint="eastAsia"/>
        </w:rPr>
        <w:t>为例进行说明</w:t>
      </w:r>
      <w:r>
        <w:rPr>
          <w:rFonts w:hint="eastAsia"/>
        </w:rPr>
        <w:t>。</w:t>
      </w:r>
      <w:r w:rsidR="00A46B25">
        <w:rPr>
          <w:rFonts w:hint="eastAsia"/>
        </w:rPr>
        <w:t>因为该文件更为简单易懂。</w:t>
      </w:r>
    </w:p>
    <w:p w:rsidR="00E401DA" w:rsidRDefault="00E401DA" w:rsidP="0011517E">
      <w:pPr>
        <w:pStyle w:val="afe"/>
      </w:pPr>
      <w:r>
        <w:rPr>
          <w:rFonts w:hint="eastAsia"/>
        </w:rPr>
        <w:tab/>
        <w:t>下表为</w:t>
      </w:r>
      <w:r w:rsidRPr="00801523">
        <w:rPr>
          <w:rFonts w:hint="eastAsia"/>
          <w:color w:val="4472C4" w:themeColor="accent5"/>
        </w:rPr>
        <w:t>《dota装备表.xlsx》</w:t>
      </w:r>
      <w:r w:rsidR="004D56D7">
        <w:rPr>
          <w:rFonts w:hint="eastAsia"/>
        </w:rPr>
        <w:t>的内容</w:t>
      </w:r>
      <w:r w:rsidR="004D56D7">
        <w:rPr>
          <w:rFonts w:hint="eastAsia"/>
          <w:color w:val="4472C4" w:themeColor="accent5"/>
        </w:rPr>
        <w:t>：</w:t>
      </w:r>
    </w:p>
    <w:tbl>
      <w:tblPr>
        <w:tblW w:w="5000" w:type="pct"/>
        <w:tblLook w:val="04A0"/>
      </w:tblPr>
      <w:tblGrid>
        <w:gridCol w:w="1075"/>
        <w:gridCol w:w="2171"/>
        <w:gridCol w:w="2195"/>
        <w:gridCol w:w="797"/>
        <w:gridCol w:w="1078"/>
        <w:gridCol w:w="661"/>
        <w:gridCol w:w="802"/>
        <w:gridCol w:w="797"/>
      </w:tblGrid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13A6F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</w:t>
            </w:r>
          </w:p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反叛军之手，死亡后掉落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1317AE">
            <w:pPr>
              <w:keepNext/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317AE" w:rsidRPr="001317AE" w:rsidRDefault="001317AE" w:rsidP="001317AE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1317AE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</w:p>
    <w:p w:rsidR="008304B1" w:rsidRDefault="006E4D09" w:rsidP="0011517E">
      <w:pPr>
        <w:pStyle w:val="afe"/>
      </w:pPr>
      <w:r>
        <w:rPr>
          <w:rFonts w:hint="eastAsia"/>
        </w:rPr>
        <w:tab/>
      </w:r>
      <w:r w:rsidR="00702404">
        <w:rPr>
          <w:rFonts w:hint="eastAsia"/>
        </w:rPr>
        <w:t>可以看到，上表</w:t>
      </w:r>
      <w:r w:rsidR="00491CBE">
        <w:rPr>
          <w:rFonts w:hint="eastAsia"/>
        </w:rPr>
        <w:t>共</w:t>
      </w:r>
      <w:r w:rsidR="00702404">
        <w:rPr>
          <w:rFonts w:hint="eastAsia"/>
        </w:rPr>
        <w:t>分为3个区域。</w:t>
      </w:r>
      <w:r w:rsidR="00695911">
        <w:rPr>
          <w:rFonts w:hint="eastAsia"/>
        </w:rPr>
        <w:t>3个区域由上往下，含义分别是：文件定义区、字段定义区、配置数据区。</w:t>
      </w:r>
      <w:r w:rsidR="00671252">
        <w:rPr>
          <w:rFonts w:hint="eastAsia"/>
        </w:rPr>
        <w:t>如下进行查看。</w:t>
      </w:r>
    </w:p>
    <w:tbl>
      <w:tblPr>
        <w:tblW w:w="0" w:type="auto"/>
        <w:jc w:val="center"/>
        <w:tblLook w:val="04A0"/>
      </w:tblPr>
      <w:tblGrid>
        <w:gridCol w:w="996"/>
        <w:gridCol w:w="2011"/>
        <w:gridCol w:w="606"/>
        <w:gridCol w:w="347"/>
        <w:gridCol w:w="222"/>
        <w:gridCol w:w="1568"/>
      </w:tblGrid>
      <w:tr w:rsidR="00671252" w:rsidRPr="00DE2FF2" w:rsidTr="00604CCD">
        <w:trPr>
          <w:trHeight w:val="34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文件定义区</w:t>
            </w:r>
          </w:p>
        </w:tc>
      </w:tr>
      <w:tr w:rsidR="00671252" w:rsidRPr="00DE2FF2" w:rsidTr="00604CCD">
        <w:trPr>
          <w:trHeight w:val="34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otaequipcfg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</w:t>
            </w: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字段定义区</w:t>
            </w:r>
          </w:p>
        </w:tc>
      </w:tr>
      <w:tr w:rsidR="00671252" w:rsidRPr="00DE2FF2" w:rsidTr="00604CCD">
        <w:trPr>
          <w:trHeight w:val="360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33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配置数据区</w:t>
            </w:r>
          </w:p>
        </w:tc>
      </w:tr>
      <w:tr w:rsidR="00671252" w:rsidRPr="00DE2FF2" w:rsidTr="00604CCD">
        <w:trPr>
          <w:trHeight w:val="360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color w:val="87CEFA"/>
                <w:sz w:val="13"/>
                <w:szCs w:val="13"/>
              </w:rPr>
            </w:pPr>
          </w:p>
        </w:tc>
      </w:tr>
      <w:tr w:rsidR="00671252" w:rsidRPr="00DE2FF2" w:rsidTr="00604CCD">
        <w:trPr>
          <w:trHeight w:val="285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71252" w:rsidRPr="00DE2FF2" w:rsidTr="00604CCD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0" w:type="auto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</w:tbl>
    <w:p w:rsidR="00C7448B" w:rsidRDefault="00C7448B" w:rsidP="0011517E">
      <w:pPr>
        <w:pStyle w:val="afe"/>
      </w:pPr>
      <w:r>
        <w:rPr>
          <w:rFonts w:hint="eastAsia"/>
        </w:rPr>
        <w:tab/>
        <w:t>其中文件定义区描述整个文件</w:t>
      </w:r>
      <w:r w:rsidR="003F7868">
        <w:rPr>
          <w:rFonts w:hint="eastAsia"/>
        </w:rPr>
        <w:t>的信息，</w:t>
      </w:r>
      <w:r w:rsidR="005F318F">
        <w:rPr>
          <w:rFonts w:hint="eastAsia"/>
        </w:rPr>
        <w:t>字段定义区</w:t>
      </w:r>
      <w:r w:rsidR="003F7868">
        <w:rPr>
          <w:rFonts w:hint="eastAsia"/>
        </w:rPr>
        <w:t>定义各个字段的类型及特殊属性，配置数据区则按行列存放实际的配置数据。</w:t>
      </w:r>
    </w:p>
    <w:p w:rsidR="00B07DCC" w:rsidRDefault="00B06B27" w:rsidP="0011517E">
      <w:pPr>
        <w:pStyle w:val="afe"/>
      </w:pPr>
      <w:r>
        <w:rPr>
          <w:rFonts w:hint="eastAsia"/>
        </w:rPr>
        <w:tab/>
      </w:r>
      <w:r w:rsidR="00695911">
        <w:rPr>
          <w:rFonts w:hint="eastAsia"/>
        </w:rPr>
        <w:t>tokit要求</w:t>
      </w:r>
      <w:r w:rsidR="00471DF8">
        <w:rPr>
          <w:rFonts w:hint="eastAsia"/>
        </w:rPr>
        <w:t>这3块区域的起始行都必须固定，否则无法被tokit识别。</w:t>
      </w:r>
    </w:p>
    <w:p w:rsidR="00162871" w:rsidRDefault="00162871" w:rsidP="0011517E">
      <w:pPr>
        <w:pStyle w:val="afe"/>
      </w:pPr>
      <w:r>
        <w:rPr>
          <w:rFonts w:hint="eastAsia"/>
        </w:rPr>
        <w:tab/>
      </w:r>
      <w:r w:rsidRPr="00801523">
        <w:rPr>
          <w:rFonts w:hint="eastAsia"/>
          <w:color w:val="4472C4" w:themeColor="accent5"/>
        </w:rPr>
        <w:t>《dota装备表.xlsx》</w:t>
      </w:r>
      <w:r>
        <w:rPr>
          <w:rFonts w:hint="eastAsia"/>
        </w:rPr>
        <w:t>中的各个单元格含义可查看下图：</w:t>
      </w:r>
    </w:p>
    <w:tbl>
      <w:tblPr>
        <w:tblW w:w="5000" w:type="pct"/>
        <w:tblLook w:val="04A0"/>
      </w:tblPr>
      <w:tblGrid>
        <w:gridCol w:w="996"/>
        <w:gridCol w:w="2013"/>
        <w:gridCol w:w="2731"/>
        <w:gridCol w:w="739"/>
        <w:gridCol w:w="1000"/>
        <w:gridCol w:w="613"/>
        <w:gridCol w:w="745"/>
        <w:gridCol w:w="739"/>
      </w:tblGrid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2" type="#_x0000_t61" style="position:absolute;margin-left:-3.5pt;margin-top:7.15pt;width:120.6pt;height:27.95pt;z-index:251660288;mso-position-horizontal-relative:text;mso-position-vertical-relative:text" adj="4057,6970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2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3" type="#_x0000_t61" style="position:absolute;margin-left:73.85pt;margin-top:1.2pt;width:296.65pt;height:39.25pt;z-index:251661312;mso-position-horizontal-relative:text;mso-position-vertical-relative:text" adj="-1737,53959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3;mso-fit-shape-to-text:t">
                    <w:txbxContent>
                      <w:p w:rsidR="001B23E8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最多有几条数据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）：分为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0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：只有一行数据，生成的程序代码载入时将只读取一行，并且只分配一行的空间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0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：可能有很多行数据，生成的程序代码载入配置时将把数据存入数组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6" type="#_x0000_t61" style="position:absolute;margin-left:84.85pt;margin-top:7.85pt;width:236.15pt;height:220.85pt;z-index:251664384;mso-position-horizontal-relative:text;mso-position-vertical-relative:text" adj="16707,26294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6;mso-fit-shape-to-text:t">
                    <w:txbxContent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字段的属性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（可不填），值只能为下列其中一项：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唯一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：表示所有该字段的值是不相同的，可以根据该字段找到对应的配置。例如，在本装备表中，由于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被注明唯一，因此将自动生成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id-&gt;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装备的映射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主键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：跟数据库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primary key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一样，一个表可以由多个字段共同组成一个主键。比如，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name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可以共同组成主键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：表示该字段的内容是一个数组，由逗号分割，例如，“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：表示该字段的内容是一个集合，由逗号分割，例如，“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5" type="#_x0000_t61" style="position:absolute;left:0;text-align:left;margin-left:69.05pt;margin-top:11.7pt;width:111.35pt;height:150.35pt;z-index:251663360;mso-position-horizontal-relative:text;mso-position-vertical-relative:text" adj="18089,27605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5;mso-fit-shape-to-text:t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字段的类型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），值只能为下列其中一项：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CE7A73">
                          <w:rPr>
                            <w:rFonts w:ascii="Verdana" w:eastAsia="微软雅黑" w:hAnsi="Verdana"/>
                            <w:b/>
                            <w:color w:val="7030A0"/>
                            <w:sz w:val="13"/>
                            <w:szCs w:val="13"/>
                          </w:rPr>
                          <w:t>string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字符串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bool</w:t>
                        </w:r>
                        <w:r w:rsidRPr="00802D96">
                          <w:rPr>
                            <w:rFonts w:ascii="Verdana" w:eastAsia="微软雅黑" w:hAnsi="Verdana" w:hint="eastAsia"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bool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类型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char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单字节整数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int16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双字节整数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</w:t>
                        </w:r>
                        <w:r w:rsidRPr="00802D96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uint8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单字节无符号整数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uint16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float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浮点数</w:t>
                        </w:r>
                      </w:p>
                      <w:p w:rsidR="001B23E8" w:rsidRPr="002102F5" w:rsidRDefault="001B23E8" w:rsidP="001B23E8"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double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双精度浮点数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4" type="#_x0000_t61" style="position:absolute;margin-left:-3.6pt;margin-top:6.5pt;width:120.5pt;height:27.95pt;z-index:251662336;mso-position-horizontal-relative:text;mso-position-vertical-relative:text" adj="4392,10865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4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4C7A26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7" type="#_x0000_t61" style="position:absolute;left:0;text-align:left;margin-left:8pt;margin-top:9.95pt;width:291.5pt;height:17.8pt;z-index:251665408;mso-position-horizontal-relative:text;mso-position-vertical-relative:text" adj="1452,55396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7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字段的中文名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）：将被导入到程序代码中作为注释，比如：物品</w:t>
                        </w:r>
                        <w:r w:rsidRPr="00BA7DFF">
                          <w:rPr>
                            <w:sz w:val="13"/>
                            <w:szCs w:val="13"/>
                          </w:rPr>
                          <w:t>ID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、物品名称、描述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A93CC2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</w:t>
            </w:r>
          </w:p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予反叛军之手，死亡后掉落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B23E8" w:rsidRDefault="001B23E8" w:rsidP="0011517E">
      <w:pPr>
        <w:pStyle w:val="afe"/>
      </w:pPr>
    </w:p>
    <w:p w:rsidR="001B23E8" w:rsidRDefault="001B23E8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D50938" w:rsidRPr="00D57343" w:rsidRDefault="00121827" w:rsidP="0011517E">
      <w:pPr>
        <w:pStyle w:val="afe"/>
      </w:pPr>
      <w:r>
        <w:rPr>
          <w:rFonts w:hint="eastAsia"/>
        </w:rPr>
        <w:lastRenderedPageBreak/>
        <w:tab/>
      </w:r>
      <w:r w:rsidR="006E24E1" w:rsidRPr="00801523">
        <w:rPr>
          <w:rFonts w:hint="eastAsia"/>
          <w:color w:val="4472C4" w:themeColor="accent5"/>
        </w:rPr>
        <w:t>《dota装备表.xlsx》</w:t>
      </w:r>
      <w:r w:rsidR="006E24E1">
        <w:rPr>
          <w:rFonts w:hint="eastAsia"/>
        </w:rPr>
        <w:t>整个表的结构</w:t>
      </w:r>
      <w:r w:rsidR="00E23500">
        <w:rPr>
          <w:rFonts w:hint="eastAsia"/>
        </w:rPr>
        <w:t>则</w:t>
      </w:r>
      <w:r w:rsidR="006E24E1">
        <w:rPr>
          <w:rFonts w:hint="eastAsia"/>
        </w:rPr>
        <w:t>如下图所示：</w:t>
      </w:r>
    </w:p>
    <w:p w:rsidR="00CB11E2" w:rsidRDefault="00471DF8" w:rsidP="00CB11E2">
      <w:pPr>
        <w:keepNext/>
        <w:jc w:val="center"/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3C" w:rsidRDefault="00CB11E2" w:rsidP="008201C3">
      <w:pPr>
        <w:pStyle w:val="aff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CB11E2">
        <w:rPr>
          <w:rFonts w:ascii="微软雅黑" w:eastAsia="微软雅黑" w:hAnsi="微软雅黑" w:hint="eastAsia"/>
          <w:b/>
          <w:color w:val="7030A0"/>
          <w:sz w:val="13"/>
          <w:szCs w:val="13"/>
        </w:rPr>
        <w:t>《装备表.xlsx》</w:t>
      </w:r>
      <w:r w:rsidRPr="008201C3">
        <w:rPr>
          <w:rFonts w:ascii="微软雅黑" w:eastAsia="微软雅黑" w:hAnsi="微软雅黑" w:hint="eastAsia"/>
          <w:color w:val="7030A0"/>
          <w:sz w:val="13"/>
          <w:szCs w:val="13"/>
        </w:rPr>
        <w:t>中各个单元格的含义</w:t>
      </w:r>
      <w:r w:rsidR="00C85ABF"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B389F" w:rsidRPr="00CB11E2" w:rsidRDefault="007B389F" w:rsidP="0021013C">
      <w:pPr>
        <w:pStyle w:val="3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21013C">
        <w:lastRenderedPageBreak/>
        <w:t>1.</w:t>
      </w:r>
      <w:r w:rsidRPr="0021013C">
        <w:rPr>
          <w:rFonts w:hint="eastAsia"/>
        </w:rPr>
        <w:t>4.3</w:t>
      </w:r>
      <w:r w:rsidRPr="0021013C">
        <w:rPr>
          <w:rFonts w:hint="eastAsia"/>
        </w:rPr>
        <w:t>使用</w:t>
      </w:r>
      <w:r w:rsidRPr="0021013C">
        <w:rPr>
          <w:rFonts w:hint="eastAsia"/>
        </w:rPr>
        <w:t>Tokit</w:t>
      </w:r>
      <w:r w:rsidRPr="0021013C">
        <w:rPr>
          <w:rFonts w:hint="eastAsia"/>
        </w:rPr>
        <w:t>命令</w:t>
      </w:r>
    </w:p>
    <w:p w:rsidR="00927F6C" w:rsidRDefault="003E135A" w:rsidP="0011517E">
      <w:pPr>
        <w:pStyle w:val="afe"/>
        <w:spacing w:before="0"/>
      </w:pPr>
      <w:r>
        <w:rPr>
          <w:rFonts w:hint="eastAsia"/>
        </w:rPr>
        <w:tab/>
        <w:t>制作好一份符合tokit格式的excel文件后，</w:t>
      </w:r>
      <w:r w:rsidR="00927F6C">
        <w:rPr>
          <w:rFonts w:hint="eastAsia"/>
        </w:rPr>
        <w:t>在</w:t>
      </w:r>
      <w:r w:rsidR="00927F6C" w:rsidRPr="00B5346A">
        <w:rPr>
          <w:color w:val="4472C4" w:themeColor="accent5"/>
        </w:rPr>
        <w:t>example</w:t>
      </w:r>
      <w:r w:rsidR="00927F6C">
        <w:rPr>
          <w:rFonts w:hint="eastAsia"/>
          <w:color w:val="4472C4" w:themeColor="accent5"/>
        </w:rPr>
        <w:t>\tool</w:t>
      </w:r>
      <w:r w:rsidR="00927F6C">
        <w:rPr>
          <w:rFonts w:hint="eastAsia"/>
        </w:rPr>
        <w:t>文件夹下找到</w:t>
      </w:r>
      <w:r w:rsidR="00927F6C" w:rsidRPr="00EF3B1C">
        <w:rPr>
          <w:rFonts w:hint="eastAsia"/>
          <w:color w:val="4472C4" w:themeColor="accent5"/>
        </w:rPr>
        <w:t>tokit.exe</w:t>
      </w:r>
      <w:r w:rsidR="00927F6C">
        <w:rPr>
          <w:rFonts w:hint="eastAsia"/>
        </w:rPr>
        <w:t>可执行文件，该文件只能在windows下使用。</w:t>
      </w:r>
    </w:p>
    <w:p w:rsidR="007B389F" w:rsidRDefault="00927F6C" w:rsidP="0011517E">
      <w:pPr>
        <w:pStyle w:val="afe"/>
      </w:pPr>
      <w:r>
        <w:rPr>
          <w:rFonts w:hint="eastAsia"/>
        </w:rPr>
        <w:tab/>
      </w:r>
      <w:r w:rsidR="003E135A">
        <w:rPr>
          <w:rFonts w:hint="eastAsia"/>
        </w:rPr>
        <w:t>按如下方式使用</w:t>
      </w:r>
      <w:r w:rsidR="003E135A" w:rsidRPr="00211A58">
        <w:rPr>
          <w:rFonts w:hint="eastAsia"/>
          <w:color w:val="4472C4" w:themeColor="accent5"/>
        </w:rPr>
        <w:t>tokit.exe</w:t>
      </w:r>
      <w:r w:rsidR="00211A58"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11517E">
      <w:pPr>
        <w:pStyle w:val="afe"/>
      </w:pPr>
      <w:r>
        <w:rPr>
          <w:rFonts w:hint="eastAsia"/>
        </w:rPr>
        <w:t>比如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D862AD" w:rsidRDefault="00B46819" w:rsidP="006648E9">
      <w:pPr>
        <w:pStyle w:val="afe"/>
      </w:pPr>
      <w:r>
        <w:rPr>
          <w:rFonts w:hint="eastAsia"/>
        </w:rPr>
        <w:t>c++项目想要和tokit对接，必须先包含tokit需要的文件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F4206" w:rsidRDefault="00B46819" w:rsidP="006648E9">
      <w:pPr>
        <w:pStyle w:val="afe"/>
      </w:pPr>
      <w:r>
        <w:rPr>
          <w:rFonts w:hint="eastAsia"/>
        </w:rPr>
        <w:t>项目跟tokit对接后，载入数据的工作很简单，</w:t>
      </w:r>
      <w:r w:rsidR="00C17BE3">
        <w:rPr>
          <w:rFonts w:hint="eastAsia"/>
        </w:rPr>
        <w:t>包含</w:t>
      </w:r>
      <w:r w:rsidR="00CC3BB6">
        <w:rPr>
          <w:rFonts w:hint="eastAsia"/>
        </w:rPr>
        <w:t>所需</w:t>
      </w:r>
      <w:r w:rsidR="00C17BE3">
        <w:rPr>
          <w:rFonts w:hint="eastAsia"/>
        </w:rPr>
        <w:t>文件后，</w:t>
      </w:r>
      <w:r>
        <w:rPr>
          <w:rFonts w:hint="eastAsia"/>
        </w:rPr>
        <w:t>添加一行语句</w:t>
      </w:r>
      <w:r w:rsidR="00302785">
        <w:rPr>
          <w:rFonts w:hint="eastAsia"/>
        </w:rPr>
        <w:t>即可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6648E9">
      <w:pPr>
        <w:pStyle w:val="afe"/>
      </w:pPr>
      <w:r>
        <w:rPr>
          <w:rFonts w:hint="eastAsia"/>
        </w:rPr>
        <w:t>详细可参照</w:t>
      </w:r>
      <w:r w:rsidR="00B5346A" w:rsidRPr="00B5346A">
        <w:t>example\c++</w:t>
      </w:r>
      <w:r w:rsidR="00B5346A" w:rsidRPr="00B5346A">
        <w:rPr>
          <w:rFonts w:hint="eastAsia"/>
        </w:rPr>
        <w:t>\</w:t>
      </w:r>
      <w:r w:rsidRPr="00914A04">
        <w:rPr>
          <w:rFonts w:hint="eastAsia"/>
        </w:rPr>
        <w:t>c++_example</w:t>
      </w:r>
      <w:r>
        <w:rPr>
          <w:rFonts w:hint="eastAsia"/>
        </w:rPr>
        <w:t>项目</w:t>
      </w:r>
      <w:r w:rsidR="00114052">
        <w:rPr>
          <w:rFonts w:hint="eastAsia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961440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4873CB" w:rsidRDefault="004873CB" w:rsidP="006648E9">
      <w:pPr>
        <w:pStyle w:val="afe"/>
      </w:pPr>
      <w:r>
        <w:rPr>
          <w:rFonts w:hint="eastAsia"/>
        </w:rPr>
        <w:tab/>
      </w:r>
      <w:r w:rsidR="0005463D">
        <w:rPr>
          <w:rFonts w:hint="eastAsia"/>
        </w:rPr>
        <w:t>我们以最普遍的场景</w:t>
      </w:r>
      <w:r w:rsidR="00AB6F71" w:rsidRPr="00951F4F">
        <w:rPr>
          <w:rFonts w:hint="eastAsia"/>
          <w:color w:val="7030A0"/>
        </w:rPr>
        <w:t>&lt;</w:t>
      </w:r>
      <w:r w:rsidR="006222E4" w:rsidRPr="00951F4F">
        <w:rPr>
          <w:rFonts w:hint="eastAsia"/>
          <w:color w:val="7030A0"/>
        </w:rPr>
        <w:t>装备表</w:t>
      </w:r>
      <w:r w:rsidR="0050174C" w:rsidRPr="00951F4F">
        <w:rPr>
          <w:rFonts w:hint="eastAsia"/>
          <w:color w:val="7030A0"/>
        </w:rPr>
        <w:t>&gt;、&lt;</w:t>
      </w:r>
      <w:r w:rsidR="006222E4" w:rsidRPr="00951F4F">
        <w:rPr>
          <w:rFonts w:hint="eastAsia"/>
          <w:color w:val="7030A0"/>
        </w:rPr>
        <w:t>英雄表</w:t>
      </w:r>
      <w:r w:rsidR="00AB6F71" w:rsidRPr="00951F4F">
        <w:rPr>
          <w:rFonts w:hint="eastAsia"/>
          <w:color w:val="7030A0"/>
        </w:rPr>
        <w:t>&gt;</w:t>
      </w:r>
      <w:r w:rsidR="006222E4">
        <w:rPr>
          <w:rFonts w:hint="eastAsia"/>
        </w:rPr>
        <w:t>为例，除了一般的装备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和英雄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以外，现假设有需求：其中的一些装备可由其他装备合成而来。</w:t>
      </w:r>
    </w:p>
    <w:p w:rsidR="00AF554D" w:rsidRDefault="004873C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于是策划制订了如下的excel表格（装备名和英雄名直接取自dota）。</w:t>
      </w: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6D4BD1" w:rsidRDefault="003A7EDA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两个表分别存放在一个excel的2个工作表中</w:t>
      </w: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01193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这时候，策划的工作已经完成了。</w:t>
      </w:r>
    </w:p>
    <w:p w:rsidR="00DE78AD" w:rsidRDefault="00DE78AD" w:rsidP="006648E9">
      <w:pPr>
        <w:pStyle w:val="afe"/>
      </w:pPr>
      <w:r>
        <w:rPr>
          <w:rFonts w:hint="eastAsia"/>
        </w:rPr>
        <w:tab/>
        <w:t>一般情况下，</w:t>
      </w:r>
      <w:r w:rsidR="00F914EA">
        <w:rPr>
          <w:rFonts w:hint="eastAsia"/>
        </w:rPr>
        <w:t>程序人员要想使用里面的数据，得</w:t>
      </w:r>
      <w:r>
        <w:rPr>
          <w:rFonts w:hint="eastAsia"/>
        </w:rPr>
        <w:t>开始准备写一些载入代码以及必要的查找</w:t>
      </w:r>
      <w:r w:rsidR="00EF16D0">
        <w:rPr>
          <w:rFonts w:hint="eastAsia"/>
        </w:rPr>
        <w:t>装备和伙伴</w:t>
      </w:r>
      <w:r>
        <w:rPr>
          <w:rFonts w:hint="eastAsia"/>
        </w:rPr>
        <w:t>接口。</w:t>
      </w:r>
    </w:p>
    <w:p w:rsidR="0001193D" w:rsidRPr="00460668" w:rsidRDefault="00027EDB" w:rsidP="006648E9">
      <w:pPr>
        <w:pStyle w:val="afe"/>
      </w:pPr>
      <w:r>
        <w:rPr>
          <w:rFonts w:hint="eastAsia"/>
        </w:rPr>
        <w:tab/>
        <w:t>但使用tokit可以减少</w:t>
      </w:r>
      <w:r w:rsidR="00460668">
        <w:rPr>
          <w:rFonts w:hint="eastAsia"/>
        </w:rPr>
        <w:t>大部分</w:t>
      </w:r>
      <w:r>
        <w:rPr>
          <w:rFonts w:hint="eastAsia"/>
        </w:rPr>
        <w:t>的工作量，因为</w:t>
      </w:r>
      <w:r w:rsidR="00AD4F36">
        <w:rPr>
          <w:rFonts w:hint="eastAsia"/>
        </w:rPr>
        <w:t>很多重复</w:t>
      </w:r>
      <w:r w:rsidR="00460668">
        <w:rPr>
          <w:rFonts w:hint="eastAsia"/>
        </w:rPr>
        <w:t>的代码都</w:t>
      </w:r>
      <w:r>
        <w:rPr>
          <w:rFonts w:hint="eastAsia"/>
        </w:rPr>
        <w:t>可以由tokit自动生成出来，免去重复</w:t>
      </w:r>
      <w:r w:rsidR="00460668">
        <w:rPr>
          <w:rFonts w:hint="eastAsia"/>
        </w:rPr>
        <w:t>劳动</w:t>
      </w:r>
      <w:r>
        <w:rPr>
          <w:rFonts w:hint="eastAsia"/>
        </w:rPr>
        <w:t>。</w:t>
      </w:r>
    </w:p>
    <w:p w:rsidR="006222E4" w:rsidRDefault="0031377C" w:rsidP="006648E9">
      <w:pPr>
        <w:pStyle w:val="afe"/>
      </w:pPr>
      <w:r>
        <w:rPr>
          <w:rFonts w:hint="eastAsia"/>
        </w:rPr>
        <w:lastRenderedPageBreak/>
        <w:tab/>
      </w:r>
      <w:r w:rsidR="00624648">
        <w:rPr>
          <w:rFonts w:hint="eastAsia"/>
        </w:rPr>
        <w:t>不过</w:t>
      </w:r>
      <w:r w:rsidR="006222E4">
        <w:rPr>
          <w:rFonts w:hint="eastAsia"/>
        </w:rPr>
        <w:t>此时的格式是无法被tokit识别的，因为缺少每个字段的类型信息，所以需要程序</w:t>
      </w:r>
      <w:r w:rsidR="00434088">
        <w:rPr>
          <w:rFonts w:hint="eastAsia"/>
        </w:rPr>
        <w:t>人员</w:t>
      </w:r>
      <w:r w:rsidR="006222E4">
        <w:rPr>
          <w:rFonts w:hint="eastAsia"/>
        </w:rPr>
        <w:t>再定义好各个字段的类型，并配置好生成的c++类的名称。</w:t>
      </w:r>
    </w:p>
    <w:p w:rsidR="0001193D" w:rsidRDefault="00821451" w:rsidP="006648E9">
      <w:pPr>
        <w:pStyle w:val="afe"/>
      </w:pPr>
      <w:r w:rsidRPr="00BE1CC7">
        <w:rPr>
          <w:rFonts w:hint="eastAsia"/>
          <w:color w:val="7030A0"/>
          <w:sz w:val="36"/>
          <w:szCs w:val="36"/>
        </w:rPr>
        <w:t>→</w:t>
      </w:r>
      <w:r w:rsidR="003C7A8F">
        <w:rPr>
          <w:rFonts w:hint="eastAsia"/>
        </w:rPr>
        <w:t>从这一步开始接入tokit。</w:t>
      </w:r>
    </w:p>
    <w:p w:rsidR="008105D5" w:rsidRDefault="005D7F8A" w:rsidP="006648E9">
      <w:pPr>
        <w:pStyle w:val="afe"/>
      </w:pPr>
      <w:r>
        <w:rPr>
          <w:rFonts w:hint="eastAsia"/>
        </w:rPr>
        <w:tab/>
      </w:r>
      <w:r w:rsidR="00363BA1">
        <w:rPr>
          <w:rFonts w:hint="eastAsia"/>
        </w:rPr>
        <w:t>程序人员补上其余信息</w:t>
      </w:r>
      <w:r w:rsidR="006222E4">
        <w:rPr>
          <w:rFonts w:hint="eastAsia"/>
        </w:rPr>
        <w:t>，</w:t>
      </w:r>
      <w:r w:rsidR="00726D82">
        <w:rPr>
          <w:rFonts w:hint="eastAsia"/>
        </w:rPr>
        <w:t>使</w:t>
      </w:r>
      <w:r w:rsidR="00A40AD6">
        <w:rPr>
          <w:rFonts w:hint="eastAsia"/>
        </w:rPr>
        <w:t>装备表和英雄表变成</w:t>
      </w:r>
      <w:r w:rsidR="006222E4">
        <w:rPr>
          <w:rFonts w:hint="eastAsia"/>
        </w:rPr>
        <w:t>如下。</w:t>
      </w: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0A09C7" w:rsidRPr="00974B62" w:rsidRDefault="000A09C7" w:rsidP="006648E9">
      <w:pPr>
        <w:pStyle w:val="afe"/>
      </w:pPr>
      <w:r>
        <w:rPr>
          <w:rFonts w:hint="eastAsia"/>
        </w:rPr>
        <w:tab/>
      </w:r>
      <w:r w:rsidR="00FA252D">
        <w:rPr>
          <w:rFonts w:hint="eastAsia"/>
        </w:rPr>
        <w:t>可以</w:t>
      </w:r>
      <w:r w:rsidR="006222E4">
        <w:rPr>
          <w:rFonts w:hint="eastAsia"/>
        </w:rPr>
        <w:t>注意到，</w:t>
      </w:r>
      <w:r w:rsidR="00951F4F" w:rsidRPr="00951F4F">
        <w:rPr>
          <w:rFonts w:hint="eastAsia"/>
          <w:color w:val="7030A0"/>
        </w:rPr>
        <w:t>&lt;装备表&gt;</w:t>
      </w:r>
      <w:r w:rsidR="00951F4F">
        <w:rPr>
          <w:rFonts w:hint="eastAsia"/>
        </w:rPr>
        <w:t>和</w:t>
      </w:r>
      <w:r w:rsidR="00951F4F" w:rsidRPr="00951F4F">
        <w:rPr>
          <w:rFonts w:hint="eastAsia"/>
          <w:color w:val="7030A0"/>
        </w:rPr>
        <w:t>&lt;英雄表&gt;</w:t>
      </w:r>
      <w:r w:rsidR="006222E4">
        <w:rPr>
          <w:rFonts w:hint="eastAsia"/>
        </w:rPr>
        <w:t>的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都填上了</w:t>
      </w:r>
      <w:r w:rsidR="00172658">
        <w:rPr>
          <w:rFonts w:hint="eastAsia"/>
          <w:color w:val="FF0000"/>
        </w:rPr>
        <w:t>&lt;</w:t>
      </w:r>
      <w:r w:rsidR="006222E4" w:rsidRPr="00172658">
        <w:rPr>
          <w:rFonts w:hint="eastAsia"/>
          <w:color w:val="FF0000"/>
        </w:rPr>
        <w:t>唯一</w:t>
      </w:r>
      <w:r w:rsidR="00172658">
        <w:rPr>
          <w:rFonts w:hint="eastAsia"/>
          <w:color w:val="FF0000"/>
        </w:rPr>
        <w:t>&gt;</w:t>
      </w:r>
      <w:r w:rsidR="006222E4">
        <w:rPr>
          <w:rFonts w:hint="eastAsia"/>
        </w:rPr>
        <w:t>，表示所有装备和英雄的id和名称都是唯一的，因此</w:t>
      </w:r>
      <w:r w:rsidR="0063115D">
        <w:rPr>
          <w:rFonts w:hint="eastAsia"/>
        </w:rPr>
        <w:t>tokit将认为，</w:t>
      </w:r>
      <w:r w:rsidR="006222E4">
        <w:rPr>
          <w:rFonts w:hint="eastAsia"/>
        </w:rPr>
        <w:t>可根据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3B0B65">
        <w:rPr>
          <w:rFonts w:hint="eastAsia"/>
        </w:rPr>
        <w:t>找到对应的装备和伙伴。</w:t>
      </w:r>
    </w:p>
    <w:p w:rsidR="000A09C7" w:rsidRDefault="000A09C7" w:rsidP="006648E9">
      <w:pPr>
        <w:pStyle w:val="afe"/>
      </w:pPr>
      <w:r>
        <w:rPr>
          <w:rFonts w:hint="eastAsia"/>
        </w:rPr>
        <w:tab/>
      </w:r>
      <w:r w:rsidR="00055545">
        <w:rPr>
          <w:rFonts w:hint="eastAsia"/>
        </w:rPr>
        <w:t>并且，</w:t>
      </w:r>
      <w:r w:rsidR="002E2A6B">
        <w:rPr>
          <w:rFonts w:hint="eastAsia"/>
          <w:color w:val="4472C4" w:themeColor="accent5"/>
        </w:rPr>
        <w:t>&lt;</w:t>
      </w:r>
      <w:r w:rsidR="006222E4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6222E4">
        <w:rPr>
          <w:rFonts w:hint="eastAsia"/>
        </w:rPr>
        <w:t>填上了</w:t>
      </w:r>
      <w:r w:rsidR="00CE205F">
        <w:rPr>
          <w:rFonts w:hint="eastAsia"/>
          <w:color w:val="FF0000"/>
        </w:rPr>
        <w:t>&lt;数组&gt;</w:t>
      </w:r>
      <w:r w:rsidR="006F3BE3">
        <w:rPr>
          <w:rFonts w:hint="eastAsia"/>
        </w:rPr>
        <w:t>，并且里面的值都由</w:t>
      </w:r>
      <w:r w:rsidR="006F3BE3" w:rsidRPr="00763191">
        <w:rPr>
          <w:rFonts w:hint="eastAsia"/>
          <w:color w:val="4472C4" w:themeColor="accent5"/>
        </w:rPr>
        <w:t>“，”</w:t>
      </w:r>
      <w:r w:rsidR="006222E4">
        <w:rPr>
          <w:rFonts w:hint="eastAsia"/>
        </w:rPr>
        <w:t>分割开来，表示一个装备可能由多个装备合成而来。</w:t>
      </w:r>
      <w:r w:rsidR="00787D79">
        <w:rPr>
          <w:rFonts w:hint="eastAsia"/>
        </w:rPr>
        <w:t>tokit将自动将</w:t>
      </w:r>
      <w:r w:rsidR="002E2A6B">
        <w:rPr>
          <w:rFonts w:hint="eastAsia"/>
          <w:color w:val="4472C4" w:themeColor="accent5"/>
        </w:rPr>
        <w:t>&lt;</w:t>
      </w:r>
      <w:r w:rsidR="002E2A6B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9A64FF">
        <w:rPr>
          <w:rFonts w:hint="eastAsia"/>
        </w:rPr>
        <w:t>识别成</w:t>
      </w:r>
      <w:r w:rsidR="00787D79">
        <w:rPr>
          <w:rFonts w:hint="eastAsia"/>
        </w:rPr>
        <w:t>数组，并在载入的时候将里面的值按</w:t>
      </w:r>
      <w:r w:rsidR="00787D79" w:rsidRPr="00763191">
        <w:rPr>
          <w:rFonts w:hint="eastAsia"/>
          <w:color w:val="4472C4" w:themeColor="accent5"/>
        </w:rPr>
        <w:t>“，”</w:t>
      </w:r>
      <w:r w:rsidR="00787D79">
        <w:rPr>
          <w:rFonts w:hint="eastAsia"/>
        </w:rPr>
        <w:t>进行分割。</w:t>
      </w:r>
    </w:p>
    <w:p w:rsidR="000F3ABA" w:rsidRDefault="000A09C7" w:rsidP="006648E9">
      <w:pPr>
        <w:pStyle w:val="afe"/>
        <w:rPr>
          <w:noProof/>
        </w:rPr>
      </w:pPr>
      <w:r>
        <w:rPr>
          <w:rFonts w:hint="eastAsia"/>
        </w:rPr>
        <w:lastRenderedPageBreak/>
        <w:tab/>
      </w:r>
      <w:r w:rsidR="006222E4">
        <w:rPr>
          <w:rFonts w:hint="eastAsia"/>
        </w:rPr>
        <w:t>修改后的excel内容如下所示</w:t>
      </w: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A8" w:rsidRDefault="004E0A9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由于装备表排在第一个，名为</w:t>
      </w:r>
      <w:r w:rsidR="006222E4" w:rsidRPr="00DB6700">
        <w:rPr>
          <w:rFonts w:hint="eastAsia"/>
          <w:b/>
          <w:color w:val="4472C4" w:themeColor="accent5"/>
        </w:rPr>
        <w:t>dotaequipcfg</w:t>
      </w:r>
      <w:r w:rsidR="006222E4">
        <w:rPr>
          <w:rFonts w:hint="eastAsia"/>
        </w:rPr>
        <w:t>，于是tokit生成了对应的c++文件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dotaequipcfg.h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和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dotaequipcfg.cpp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，里面包含了</w:t>
      </w:r>
      <w:r w:rsidR="006222E4" w:rsidRPr="00886B7A">
        <w:rPr>
          <w:rFonts w:cs="NSimSun" w:hint="eastAsia"/>
          <w:color w:val="A31515"/>
        </w:rPr>
        <w:t>dotaequipcfgmgr</w:t>
      </w:r>
      <w:r w:rsidR="006222E4">
        <w:rPr>
          <w:rFonts w:hint="eastAsia"/>
        </w:rPr>
        <w:t>类及其实现，并定义了2个结构体：</w:t>
      </w:r>
      <w:r w:rsidR="006222E4" w:rsidRPr="000D3D75">
        <w:rPr>
          <w:rFonts w:hint="eastAsia"/>
          <w:color w:val="4472C4" w:themeColor="accent5"/>
        </w:rPr>
        <w:t>dotaequipcfg_t</w:t>
      </w:r>
      <w:r w:rsidR="006222E4">
        <w:rPr>
          <w:rFonts w:hint="eastAsia"/>
        </w:rPr>
        <w:t>和</w:t>
      </w:r>
      <w:r w:rsidR="006222E4" w:rsidRPr="000D3D75">
        <w:rPr>
          <w:rFonts w:hint="eastAsia"/>
          <w:color w:val="4472C4" w:themeColor="accent5"/>
        </w:rPr>
        <w:t>dotaherocfg_t</w:t>
      </w:r>
      <w:r w:rsidR="006222E4">
        <w:rPr>
          <w:rFonts w:hint="eastAsia"/>
        </w:rPr>
        <w:t>。</w:t>
      </w:r>
      <w:r w:rsidR="00E813B7">
        <w:rPr>
          <w:rFonts w:hint="eastAsia"/>
        </w:rPr>
        <w:t>如下：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4745E3" w:rsidRDefault="00B7210D" w:rsidP="006648E9">
      <w:pPr>
        <w:pStyle w:val="afe"/>
      </w:pPr>
      <w:r>
        <w:rPr>
          <w:rFonts w:hint="eastAsia"/>
        </w:rPr>
        <w:tab/>
      </w:r>
      <w:r w:rsidR="002E1138">
        <w:rPr>
          <w:rFonts w:hint="eastAsia"/>
        </w:rPr>
        <w:t>可以看到</w:t>
      </w:r>
      <w:r w:rsidR="00C2444E">
        <w:rPr>
          <w:rFonts w:hint="eastAsia"/>
        </w:rPr>
        <w:t>，</w:t>
      </w:r>
      <w:r w:rsidR="004376C5">
        <w:rPr>
          <w:rFonts w:hint="eastAsia"/>
          <w:color w:val="4472C4" w:themeColor="accent5"/>
        </w:rPr>
        <w:t>&lt;</w:t>
      </w:r>
      <w:r w:rsidR="004376C5" w:rsidRPr="005F37A9">
        <w:rPr>
          <w:rFonts w:hint="eastAsia"/>
          <w:color w:val="4472C4" w:themeColor="accent5"/>
        </w:rPr>
        <w:t>合成列表</w:t>
      </w:r>
      <w:r w:rsidR="004376C5">
        <w:rPr>
          <w:rFonts w:hint="eastAsia"/>
          <w:color w:val="4472C4" w:themeColor="accent5"/>
        </w:rPr>
        <w:t>&gt;</w:t>
      </w:r>
      <w:r w:rsidR="002E1138">
        <w:rPr>
          <w:rFonts w:hint="eastAsia"/>
        </w:rPr>
        <w:t>和</w:t>
      </w:r>
      <w:r w:rsidR="004376C5">
        <w:rPr>
          <w:rFonts w:hint="eastAsia"/>
          <w:color w:val="4472C4" w:themeColor="accent5"/>
        </w:rPr>
        <w:t>&lt;合成数量&gt;</w:t>
      </w:r>
      <w:r w:rsidR="002E1138">
        <w:rPr>
          <w:rFonts w:hint="eastAsia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hint="eastAsia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hint="eastAsia"/>
        </w:rPr>
        <w:t>，程序载入的时候将自动分割“，”并存入数组。</w:t>
      </w:r>
    </w:p>
    <w:p w:rsidR="00EF564A" w:rsidRDefault="00B7210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并且</w:t>
      </w:r>
      <w:r w:rsidR="002E1138">
        <w:rPr>
          <w:rFonts w:hint="eastAsia"/>
        </w:rPr>
        <w:t>，</w:t>
      </w:r>
      <w:r w:rsidR="00A91C1F" w:rsidRPr="00886B7A">
        <w:rPr>
          <w:rFonts w:cs="NSimSun" w:hint="eastAsia"/>
          <w:color w:val="A31515"/>
        </w:rPr>
        <w:t>dotaequipcfgmgr</w:t>
      </w:r>
      <w:r w:rsidR="003B0F5B">
        <w:rPr>
          <w:rFonts w:hint="eastAsia"/>
        </w:rPr>
        <w:t>类</w:t>
      </w:r>
      <w:r w:rsidR="006222E4">
        <w:rPr>
          <w:rFonts w:hint="eastAsia"/>
        </w:rPr>
        <w:t>中还定义了几个</w:t>
      </w:r>
      <w:r w:rsidR="006222E4" w:rsidRPr="00A91C1F">
        <w:rPr>
          <w:rFonts w:cs="NSimSun" w:hint="eastAsia"/>
          <w:color w:val="A31515"/>
        </w:rPr>
        <w:t>map</w:t>
      </w:r>
      <w:r w:rsidR="006222E4">
        <w:rPr>
          <w:rFonts w:hint="eastAsia"/>
        </w:rPr>
        <w:t>映射，表示可由对应的</w:t>
      </w:r>
      <w:r w:rsidR="006222E4" w:rsidRPr="00A91C1F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A91C1F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找到装备或者英雄</w:t>
      </w:r>
    </w:p>
    <w:p w:rsidR="00EF564A" w:rsidRDefault="00022E9D" w:rsidP="006648E9">
      <w:pPr>
        <w:pStyle w:val="afe"/>
      </w:pPr>
      <w:r>
        <w:rPr>
          <w:rFonts w:hint="eastAsia"/>
        </w:rPr>
        <w:tab/>
      </w:r>
      <w:r w:rsidR="00135B74">
        <w:rPr>
          <w:rFonts w:hint="eastAsia"/>
        </w:rPr>
        <w:t>如下：</w:t>
      </w:r>
    </w:p>
    <w:p w:rsidR="004925CA" w:rsidRPr="004F2383" w:rsidRDefault="004925CA" w:rsidP="006648E9">
      <w:pPr>
        <w:pStyle w:val="afe"/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FB1D0C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项目跟tokit</w:t>
      </w:r>
      <w:r w:rsidR="00BF4DC4">
        <w:rPr>
          <w:rFonts w:hint="eastAsia"/>
        </w:rPr>
        <w:t>生成</w:t>
      </w:r>
      <w:r w:rsidR="00101D40">
        <w:rPr>
          <w:rFonts w:hint="eastAsia"/>
        </w:rPr>
        <w:t>的c++文件</w:t>
      </w:r>
      <w:r w:rsidR="006222E4">
        <w:rPr>
          <w:rFonts w:hint="eastAsia"/>
        </w:rPr>
        <w:t>对接后，载入数据的工作很简单，添加一行语句：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87F07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可以</w:t>
      </w:r>
      <w:r w:rsidR="0009748B">
        <w:rPr>
          <w:rFonts w:hint="eastAsia"/>
        </w:rPr>
        <w:t>在vs里面</w:t>
      </w:r>
      <w:r w:rsidR="007952B4">
        <w:rPr>
          <w:rFonts w:hint="eastAsia"/>
        </w:rPr>
        <w:t>调试</w:t>
      </w:r>
      <w:r w:rsidR="006222E4">
        <w:rPr>
          <w:rFonts w:hint="eastAsia"/>
        </w:rPr>
        <w:t>跟踪到，调用load()之后，xml数据已被载入到内存当中</w:t>
      </w: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9" w:rsidRDefault="00AA46B3" w:rsidP="006648E9">
      <w:pPr>
        <w:pStyle w:val="afe"/>
      </w:pPr>
      <w:r>
        <w:rPr>
          <w:rFonts w:hint="eastAsia"/>
        </w:rPr>
        <w:tab/>
        <w:t>同时，</w:t>
      </w:r>
      <w:r w:rsidR="006222E4">
        <w:rPr>
          <w:rFonts w:hint="eastAsia"/>
        </w:rPr>
        <w:t>载入成功后可根据tokit自动生成的接口进行调用：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C774FE" w:rsidP="006648E9">
      <w:pPr>
        <w:pStyle w:val="afe"/>
      </w:pPr>
      <w:r>
        <w:rPr>
          <w:rFonts w:hint="eastAsia"/>
        </w:rPr>
        <w:tab/>
      </w:r>
      <w:r w:rsidR="00DE5566">
        <w:rPr>
          <w:rFonts w:hint="eastAsia"/>
        </w:rPr>
        <w:t>更加</w:t>
      </w:r>
      <w:r w:rsidR="006222E4">
        <w:rPr>
          <w:rFonts w:hint="eastAsia"/>
        </w:rPr>
        <w:t>详细</w:t>
      </w:r>
      <w:r w:rsidR="00DE5566">
        <w:rPr>
          <w:rFonts w:hint="eastAsia"/>
        </w:rPr>
        <w:t>的用法</w:t>
      </w:r>
      <w:r w:rsidR="006222E4">
        <w:rPr>
          <w:rFonts w:hint="eastAsia"/>
        </w:rPr>
        <w:t>可参照</w:t>
      </w:r>
      <w:r w:rsidR="006D0735" w:rsidRPr="00B5346A">
        <w:rPr>
          <w:color w:val="4472C4" w:themeColor="accent5"/>
        </w:rPr>
        <w:t>example\c++</w:t>
      </w:r>
      <w:r w:rsidR="006D0735" w:rsidRPr="00B5346A">
        <w:rPr>
          <w:rFonts w:hint="eastAsia"/>
          <w:color w:val="4472C4" w:themeColor="accent5"/>
        </w:rPr>
        <w:t>\</w:t>
      </w:r>
      <w:r w:rsidR="006D0735" w:rsidRPr="00914A04">
        <w:rPr>
          <w:rFonts w:hint="eastAsia"/>
          <w:color w:val="4472C4" w:themeColor="accent5"/>
        </w:rPr>
        <w:t>c++_example</w:t>
      </w:r>
      <w:r w:rsidR="006222E4">
        <w:rPr>
          <w:rFonts w:hint="eastAsia"/>
        </w:rPr>
        <w:t>项目</w:t>
      </w:r>
      <w:r w:rsidR="007F7821">
        <w:rPr>
          <w:rFonts w:hint="eastAsia"/>
        </w:rPr>
        <w:t>或</w:t>
      </w:r>
      <w:r w:rsidR="003D6E61">
        <w:rPr>
          <w:rFonts w:hint="eastAsia"/>
        </w:rPr>
        <w:t>自己查看</w:t>
      </w:r>
      <w:r w:rsidR="007A01AD">
        <w:rPr>
          <w:rFonts w:hint="eastAsia"/>
        </w:rPr>
        <w:t>tokit</w:t>
      </w:r>
      <w:r w:rsidR="003D6E61">
        <w:rPr>
          <w:rFonts w:hint="eastAsia"/>
        </w:rPr>
        <w:t>生成的c++文件接口。</w:t>
      </w:r>
    </w:p>
    <w:p w:rsidR="00F9567F" w:rsidRDefault="00DE1BAE" w:rsidP="00A97BC6">
      <w:pPr>
        <w:pStyle w:val="1"/>
        <w:spacing w:line="360" w:lineRule="auto"/>
      </w:pPr>
      <w:bookmarkStart w:id="6" w:name="_Toc402961441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A71E1E">
      <w:pPr>
        <w:pStyle w:val="afe"/>
        <w:spacing w:before="0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 xml:space="preserve">    </w:t>
      </w:r>
      <w:r w:rsidR="00497413">
        <w:rPr>
          <w:rFonts w:hint="eastAsia"/>
        </w:rPr>
        <w:t>配置数据需要的是一整套流程，为了说明为什么会专门写这个库，有必要先</w:t>
      </w:r>
      <w:r>
        <w:rPr>
          <w:rFonts w:hint="eastAsia"/>
        </w:rPr>
        <w:t>介绍</w:t>
      </w:r>
      <w:r w:rsidR="00497413">
        <w:rPr>
          <w:rFonts w:hint="eastAsia"/>
        </w:rPr>
        <w:t>一下我所了解的一般</w:t>
      </w:r>
      <w:r>
        <w:rPr>
          <w:rFonts w:hint="eastAsia"/>
        </w:rPr>
        <w:t>通行的做法</w:t>
      </w:r>
      <w:r w:rsidR="00497413">
        <w:rPr>
          <w:rFonts w:hint="eastAsia"/>
        </w:rPr>
        <w:t>。</w:t>
      </w:r>
    </w:p>
    <w:p w:rsidR="00F65468" w:rsidRDefault="00F65468" w:rsidP="000B7FF9">
      <w:pPr>
        <w:pStyle w:val="2"/>
      </w:pPr>
      <w:bookmarkStart w:id="7" w:name="_Toc402961442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C14E4A" w:rsidRDefault="00A83640" w:rsidP="00A71E1E">
      <w:pPr>
        <w:pStyle w:val="afe"/>
      </w:pPr>
      <w:r>
        <w:rPr>
          <w:rFonts w:hint="eastAsia"/>
        </w:rPr>
        <w:tab/>
      </w:r>
      <w:r w:rsidR="0088269B">
        <w:rPr>
          <w:rFonts w:hint="eastAsia"/>
        </w:rPr>
        <w:t>xml</w:t>
      </w:r>
      <w:r w:rsidR="00C62E1C">
        <w:rPr>
          <w:rFonts w:hint="eastAsia"/>
        </w:rPr>
        <w:t>作为项目配置数据的存储格式，具有强大的表达能力，也方便</w:t>
      </w:r>
      <w:r w:rsidR="0088269B">
        <w:rPr>
          <w:rFonts w:hint="eastAsia"/>
        </w:rPr>
        <w:t>在xml文件内调整数据进行</w:t>
      </w:r>
      <w:r w:rsidR="00C62E1C">
        <w:rPr>
          <w:rFonts w:hint="eastAsia"/>
        </w:rPr>
        <w:t>测试</w:t>
      </w:r>
      <w:r w:rsidR="00E15467">
        <w:rPr>
          <w:rFonts w:hint="eastAsia"/>
        </w:rPr>
        <w:t>，优点</w:t>
      </w:r>
      <w:r w:rsidR="00061AA3">
        <w:rPr>
          <w:rFonts w:hint="eastAsia"/>
        </w:rPr>
        <w:t>主要</w:t>
      </w:r>
      <w:r w:rsidR="00E15467">
        <w:rPr>
          <w:rFonts w:hint="eastAsia"/>
        </w:rPr>
        <w:t>集中在设计和开发阶段</w:t>
      </w:r>
      <w:r w:rsidR="0087550F">
        <w:rPr>
          <w:rFonts w:hint="eastAsia"/>
        </w:rPr>
        <w:t>。</w:t>
      </w:r>
      <w:r w:rsidR="0055543D">
        <w:rPr>
          <w:rFonts w:hint="eastAsia"/>
        </w:rPr>
        <w:t>基于xml的工具以及</w:t>
      </w:r>
      <w:r w:rsidR="00973157">
        <w:rPr>
          <w:rFonts w:hint="eastAsia"/>
        </w:rPr>
        <w:t>c++</w:t>
      </w:r>
      <w:r w:rsidR="0055543D">
        <w:rPr>
          <w:rFonts w:hint="eastAsia"/>
        </w:rPr>
        <w:t>与xml</w:t>
      </w:r>
      <w:r w:rsidR="00F81B83">
        <w:rPr>
          <w:rFonts w:hint="eastAsia"/>
        </w:rPr>
        <w:t>结合的方式比较多样，所以关于xml文件的部分会重点说明</w:t>
      </w:r>
      <w:r w:rsidR="0055543D">
        <w:rPr>
          <w:rFonts w:hint="eastAsia"/>
        </w:rPr>
        <w:t>。</w:t>
      </w: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27160">
        <w:rPr>
          <w:rFonts w:asciiTheme="minorEastAsia" w:hAnsiTheme="minorEastAsia" w:hint="eastAsia"/>
          <w:color w:val="000000" w:themeColor="text1"/>
          <w:szCs w:val="18"/>
        </w:rPr>
        <w:t>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F86DB9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853B4" w:rsidRPr="00AA5B1F" w:rsidRDefault="000E21B9" w:rsidP="00A71E1E">
      <w:pPr>
        <w:pStyle w:val="afe"/>
      </w:pPr>
      <w:r>
        <w:rPr>
          <w:rFonts w:hint="eastAsia"/>
        </w:rPr>
        <w:tab/>
      </w:r>
      <w:r w:rsidR="00685274">
        <w:rPr>
          <w:rFonts w:hint="eastAsia"/>
        </w:rPr>
        <w:t>下载示例后可以看到</w:t>
      </w:r>
      <w:r w:rsidR="00AA5B1F">
        <w:rPr>
          <w:rFonts w:hint="eastAsia"/>
        </w:rPr>
        <w:t>，excel</w:t>
      </w:r>
      <w:r w:rsidR="00523727">
        <w:rPr>
          <w:rFonts w:hint="eastAsia"/>
        </w:rPr>
        <w:t>中的内容如下</w:t>
      </w: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D558B2" w:rsidRDefault="0007627C" w:rsidP="00A71E1E">
      <w:pPr>
        <w:pStyle w:val="afe"/>
      </w:pPr>
      <w:r>
        <w:rPr>
          <w:rFonts w:hint="eastAsia"/>
        </w:rPr>
        <w:tab/>
      </w:r>
      <w:r w:rsidR="00033E78">
        <w:rPr>
          <w:rFonts w:hint="eastAsia"/>
        </w:rPr>
        <w:t>点击</w:t>
      </w:r>
      <w:r w:rsidR="00033E78">
        <w:rPr>
          <w:rFonts w:hint="eastAsia"/>
          <w:noProof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hint="eastAsia"/>
        </w:rPr>
        <w:t>按钮后将生成一个xml文件，内容如下</w:t>
      </w: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D56B28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6109DA" w:rsidP="00A71E1E">
      <w:pPr>
        <w:pStyle w:val="afe"/>
      </w:pPr>
      <w:r>
        <w:rPr>
          <w:rFonts w:hint="eastAsia"/>
        </w:rPr>
        <w:tab/>
      </w:r>
      <w:r w:rsidR="00B7584C">
        <w:rPr>
          <w:rFonts w:hint="eastAsia"/>
        </w:rPr>
        <w:t>以下面这个装备表</w:t>
      </w:r>
      <w:r w:rsidR="006E6952" w:rsidRPr="006E6952">
        <w:rPr>
          <w:rFonts w:hint="eastAsia"/>
          <w:color w:val="4472C4" w:themeColor="accent5"/>
        </w:rPr>
        <w:t>&lt;item.xml&gt;</w:t>
      </w:r>
      <w:r w:rsidR="00B7584C">
        <w:rPr>
          <w:rFonts w:hint="eastAsia"/>
        </w:rPr>
        <w:t>为例</w:t>
      </w:r>
      <w:r w:rsidR="00CA3022">
        <w:rPr>
          <w:rFonts w:hint="eastAsia"/>
        </w:rPr>
        <w:t>，现在只有3条数据</w:t>
      </w:r>
      <w:r w:rsidR="00B7584C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F02BD" w:rsidRDefault="00CB7DDE" w:rsidP="00A71E1E">
      <w:pPr>
        <w:pStyle w:val="afe"/>
      </w:pPr>
      <w:r>
        <w:rPr>
          <w:rFonts w:hint="eastAsia"/>
        </w:rPr>
        <w:t xml:space="preserve">   </w:t>
      </w:r>
      <w:r w:rsidR="00E12194">
        <w:rPr>
          <w:rFonts w:hint="eastAsia"/>
        </w:rPr>
        <w:t xml:space="preserve"> </w:t>
      </w:r>
      <w:r w:rsidR="006109DA">
        <w:rPr>
          <w:rFonts w:hint="eastAsia"/>
        </w:rPr>
        <w:tab/>
      </w:r>
      <w:r w:rsidR="00876544">
        <w:rPr>
          <w:rFonts w:hint="eastAsia"/>
        </w:rPr>
        <w:t>添加xml映射</w:t>
      </w:r>
      <w:r w:rsidR="0041720D">
        <w:rPr>
          <w:rFonts w:hint="eastAsia"/>
        </w:rPr>
        <w:t>的方式有2种，一种是按照上面网址里的教程所说，另外一种相对来说更为方便，直接将xml拖动到excel中，</w:t>
      </w:r>
      <w:r w:rsidR="00E234B1">
        <w:rPr>
          <w:rFonts w:hint="eastAsia"/>
        </w:rPr>
        <w:t>在弹出的选择框中</w:t>
      </w:r>
      <w:r w:rsidR="00086676">
        <w:rPr>
          <w:rFonts w:hint="eastAsia"/>
        </w:rPr>
        <w:t>选择第一项：作为XML表，点击确定之后，excel将自动识别xml的格式并转换为excel的内容</w:t>
      </w:r>
      <w:r w:rsidR="00E234B1">
        <w:rPr>
          <w:rFonts w:hint="eastAsia"/>
        </w:rPr>
        <w:t>。这2种方式的效果是一样的</w:t>
      </w:r>
      <w:r w:rsidR="008C7481">
        <w:rPr>
          <w:rFonts w:hint="eastAsia"/>
        </w:rPr>
        <w:t>。</w:t>
      </w: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59" w:rsidRDefault="00707D59" w:rsidP="00A71E1E">
      <w:pPr>
        <w:pStyle w:val="afe"/>
      </w:pPr>
      <w:r>
        <w:rPr>
          <w:rFonts w:hint="eastAsia"/>
        </w:rPr>
        <w:tab/>
      </w:r>
      <w:r w:rsidR="00A06A2B">
        <w:rPr>
          <w:rFonts w:hint="eastAsia"/>
        </w:rPr>
        <w:t>将出现</w:t>
      </w:r>
      <w:r>
        <w:rPr>
          <w:rFonts w:hint="eastAsia"/>
        </w:rPr>
        <w:t>如下</w:t>
      </w:r>
      <w:r w:rsidR="00A06A2B">
        <w:rPr>
          <w:rFonts w:hint="eastAsia"/>
        </w:rPr>
        <w:t>3行数据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E234B1" w:rsidRDefault="00707D59" w:rsidP="00A71E1E">
      <w:pPr>
        <w:pStyle w:val="afe"/>
      </w:pPr>
      <w:r>
        <w:rPr>
          <w:rFonts w:hint="eastAsia"/>
        </w:rPr>
        <w:tab/>
      </w:r>
      <w:r w:rsidR="00E234B1">
        <w:rPr>
          <w:rFonts w:hint="eastAsia"/>
        </w:rPr>
        <w:t>这时候可以查看xml映射</w:t>
      </w:r>
      <w:r w:rsidR="00374BA5">
        <w:rPr>
          <w:rFonts w:hint="eastAsia"/>
        </w:rPr>
        <w:t>框</w:t>
      </w:r>
      <w:r w:rsidR="00E234B1">
        <w:rPr>
          <w:rFonts w:hint="eastAsia"/>
        </w:rPr>
        <w:t>，可以看出</w:t>
      </w:r>
      <w:r w:rsidR="00374BA5">
        <w:rPr>
          <w:rFonts w:hint="eastAsia"/>
        </w:rPr>
        <w:t>excel已经识别出了xml</w:t>
      </w:r>
      <w:r w:rsidR="00FA0140">
        <w:rPr>
          <w:rFonts w:hint="eastAsia"/>
        </w:rPr>
        <w:t>的节点结构信息</w:t>
      </w:r>
      <w:r w:rsidR="00E234B1">
        <w:rPr>
          <w:rFonts w:hint="eastAsia"/>
        </w:rPr>
        <w:t>。</w:t>
      </w:r>
      <w:r w:rsidR="00374BA5">
        <w:rPr>
          <w:rFonts w:hint="eastAsia"/>
        </w:rPr>
        <w:t>如下</w:t>
      </w:r>
      <w:r w:rsidR="000B3ED8">
        <w:rPr>
          <w:rFonts w:hint="eastAsia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A8364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A83640" w:rsidP="00D021C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FA52CA" w:rsidP="00A71E1E">
      <w:pPr>
        <w:pStyle w:val="afe"/>
      </w:pPr>
      <w:r>
        <w:rPr>
          <w:rFonts w:hint="eastAsia"/>
        </w:rPr>
        <w:lastRenderedPageBreak/>
        <w:tab/>
      </w:r>
      <w:r w:rsidR="00AC6800">
        <w:rPr>
          <w:rFonts w:hint="eastAsia"/>
        </w:rPr>
        <w:t>此时</w:t>
      </w:r>
      <w:r w:rsidR="005F751D">
        <w:rPr>
          <w:rFonts w:hint="eastAsia"/>
        </w:rPr>
        <w:t>点击保存将弹出</w:t>
      </w:r>
    </w:p>
    <w:p w:rsidR="00AC6800" w:rsidRDefault="005F751D" w:rsidP="00A71E1E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A71E1E">
      <w:pPr>
        <w:pStyle w:val="afe"/>
      </w:pPr>
      <w:r>
        <w:rPr>
          <w:rFonts w:hint="eastAsia"/>
        </w:rPr>
        <w:tab/>
      </w:r>
      <w:r w:rsidR="0001604D">
        <w:rPr>
          <w:rFonts w:hint="eastAsia"/>
        </w:rPr>
        <w:t>最后将成功导出xml数据</w:t>
      </w:r>
      <w:r w:rsidR="00B523E8">
        <w:rPr>
          <w:rFonts w:hint="eastAsia"/>
        </w:rPr>
        <w:t>，此时xml数据由原先的3条变成了现在的5条。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A71E1E">
      <w:pPr>
        <w:pStyle w:val="afe"/>
      </w:pPr>
      <w:r>
        <w:rPr>
          <w:rFonts w:hint="eastAsia"/>
        </w:rPr>
        <w:tab/>
      </w:r>
      <w:r w:rsidR="006570B0">
        <w:rPr>
          <w:rFonts w:hint="eastAsia"/>
        </w:rPr>
        <w:t>具体步骤与上面类似，</w:t>
      </w:r>
      <w:r w:rsidR="00DB199C">
        <w:rPr>
          <w:rFonts w:hint="eastAsia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9B11D3" w:rsidRDefault="00C97BB8" w:rsidP="00C64398">
      <w:pPr>
        <w:pStyle w:val="afe"/>
      </w:pPr>
      <w:r>
        <w:rPr>
          <w:rFonts w:hint="eastAsia"/>
        </w:rPr>
        <w:tab/>
      </w:r>
      <w:r w:rsidR="00DB199C">
        <w:rPr>
          <w:rFonts w:hint="eastAsia"/>
        </w:rPr>
        <w:t>以</w:t>
      </w:r>
      <w:r w:rsidR="00D80D82">
        <w:rPr>
          <w:rFonts w:hint="eastAsia"/>
        </w:rPr>
        <w:t>上方</w:t>
      </w:r>
      <w:r w:rsidR="008A4075">
        <w:rPr>
          <w:rFonts w:hint="eastAsia"/>
        </w:rPr>
        <w:t>的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为例，点击添加后，选中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然后点击打开。</w:t>
      </w: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C" w:rsidRPr="00DB199C" w:rsidRDefault="00CD3EA3" w:rsidP="00083C87">
      <w:pPr>
        <w:pStyle w:val="afe"/>
      </w:pPr>
      <w:r>
        <w:rPr>
          <w:rFonts w:hint="eastAsia"/>
        </w:rPr>
        <w:tab/>
      </w:r>
      <w:r w:rsidR="00DB199C" w:rsidRPr="00DB199C">
        <w:rPr>
          <w:rFonts w:hint="eastAsia"/>
        </w:rPr>
        <w:t>成功</w:t>
      </w:r>
      <w:r w:rsidR="00DB199C">
        <w:rPr>
          <w:rFonts w:hint="eastAsia"/>
        </w:rPr>
        <w:t>打开后再点击确定</w:t>
      </w:r>
      <w:r w:rsidR="00543C12">
        <w:rPr>
          <w:rFonts w:hint="eastAsia"/>
        </w:rPr>
        <w:t>，</w:t>
      </w:r>
      <w:r w:rsidR="00DB199C">
        <w:rPr>
          <w:rFonts w:hint="eastAsia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编辑数据后再另存为xml将成功导出</w:t>
      </w:r>
      <w:r w:rsidR="00FE0494">
        <w:rPr>
          <w:rFonts w:hint="eastAsia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083C87">
      <w:pPr>
        <w:pStyle w:val="afe"/>
        <w:spacing w:before="0" w:after="0"/>
      </w:pPr>
      <w:r>
        <w:rPr>
          <w:rFonts w:hint="eastAsia"/>
        </w:rPr>
        <w:tab/>
      </w:r>
      <w:r w:rsidR="000C1E6F">
        <w:rPr>
          <w:rFonts w:hint="eastAsia"/>
        </w:rPr>
        <w:t>纯粹手动编写读取和解析代码，</w:t>
      </w:r>
      <w:r w:rsidR="0043336D">
        <w:rPr>
          <w:rFonts w:hint="eastAsia"/>
        </w:rPr>
        <w:t>这种方式在配置表</w:t>
      </w:r>
      <w:r w:rsidR="00733E94">
        <w:rPr>
          <w:rFonts w:hint="eastAsia"/>
        </w:rPr>
        <w:t>结构不常变动</w:t>
      </w:r>
      <w:r w:rsidR="00391CA5">
        <w:rPr>
          <w:rFonts w:hint="eastAsia"/>
        </w:rPr>
        <w:t>以及配置表量小</w:t>
      </w:r>
      <w:r w:rsidR="0043336D">
        <w:rPr>
          <w:rFonts w:hint="eastAsia"/>
        </w:rPr>
        <w:t>的情况下是最方便</w:t>
      </w:r>
      <w:r w:rsidR="00F01475">
        <w:rPr>
          <w:rFonts w:hint="eastAsia"/>
        </w:rPr>
        <w:t>的。</w:t>
      </w:r>
      <w:r w:rsidR="008253C1">
        <w:rPr>
          <w:rFonts w:hint="eastAsia"/>
        </w:rPr>
        <w:t>但应付比较大一点的</w:t>
      </w:r>
      <w:r w:rsidR="004C2D82">
        <w:rPr>
          <w:rFonts w:hint="eastAsia"/>
        </w:rPr>
        <w:t>文件</w:t>
      </w:r>
      <w:r w:rsidR="008253C1">
        <w:rPr>
          <w:rFonts w:hint="eastAsia"/>
        </w:rPr>
        <w:t>量</w:t>
      </w:r>
      <w:r w:rsidR="00D07C56">
        <w:rPr>
          <w:rFonts w:hint="eastAsia"/>
        </w:rPr>
        <w:t>则显得</w:t>
      </w:r>
      <w:r w:rsidR="005671EB">
        <w:rPr>
          <w:rFonts w:hint="eastAsia"/>
        </w:rPr>
        <w:t>工作</w:t>
      </w:r>
      <w:r w:rsidR="00D07C56">
        <w:rPr>
          <w:rFonts w:hint="eastAsia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083C87">
      <w:pPr>
        <w:pStyle w:val="afe"/>
      </w:pPr>
      <w:r>
        <w:rPr>
          <w:rFonts w:hint="eastAsia"/>
        </w:rPr>
        <w:tab/>
      </w:r>
      <w:r w:rsidR="002A07AB">
        <w:rPr>
          <w:rFonts w:hint="eastAsia"/>
        </w:rPr>
        <w:t>关于xml数据绑定</w:t>
      </w:r>
      <w:r w:rsidR="00B1282F">
        <w:rPr>
          <w:rFonts w:hint="eastAsia"/>
        </w:rPr>
        <w:t>与正常的</w:t>
      </w:r>
      <w:r w:rsidR="00603C24">
        <w:rPr>
          <w:rFonts w:hint="eastAsia"/>
        </w:rPr>
        <w:t>手动编写</w:t>
      </w:r>
      <w:r w:rsidR="00B1282F">
        <w:rPr>
          <w:rFonts w:hint="eastAsia"/>
        </w:rPr>
        <w:t>dom解析</w:t>
      </w:r>
      <w:r w:rsidR="00603C24">
        <w:rPr>
          <w:rFonts w:hint="eastAsia"/>
        </w:rPr>
        <w:t>代码</w:t>
      </w:r>
      <w:r w:rsidR="002A07AB">
        <w:rPr>
          <w:rFonts w:hint="eastAsia"/>
        </w:rPr>
        <w:t>，</w:t>
      </w:r>
      <w:r w:rsidR="000B137B">
        <w:rPr>
          <w:rFonts w:hint="eastAsia"/>
        </w:rPr>
        <w:t>两者差别</w:t>
      </w:r>
      <w:r w:rsidR="00E77DBC">
        <w:rPr>
          <w:rFonts w:hint="eastAsia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lastRenderedPageBreak/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4C56D9" w:rsidRPr="004C56D9" w:rsidRDefault="00722C4B" w:rsidP="00083C87">
      <w:pPr>
        <w:pStyle w:val="afe"/>
      </w:pPr>
      <w:r>
        <w:rPr>
          <w:rFonts w:hint="eastAsia"/>
        </w:rPr>
        <w:tab/>
      </w:r>
      <w:r w:rsidR="004C56D9">
        <w:rPr>
          <w:rFonts w:hint="eastAsia"/>
        </w:rPr>
        <w:t>xml与</w:t>
      </w:r>
      <w:r w:rsidR="004C56D9" w:rsidRPr="004C56D9">
        <w:rPr>
          <w:rFonts w:hint="eastAsia"/>
        </w:rPr>
        <w:t>对象</w:t>
      </w:r>
      <w:r w:rsidR="004C56D9">
        <w:rPr>
          <w:rFonts w:hint="eastAsia"/>
        </w:rPr>
        <w:t>的</w:t>
      </w:r>
      <w:r w:rsidR="004C56D9" w:rsidRPr="004C56D9">
        <w:rPr>
          <w:rFonts w:hint="eastAsia"/>
        </w:rPr>
        <w:t>绑定</w:t>
      </w:r>
      <w:r w:rsidR="004C56D9">
        <w:rPr>
          <w:rFonts w:hint="eastAsia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2E1E6B" w:rsidRDefault="00800EDE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EA69E5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7A3682" w:rsidP="005C5E76">
      <w:pPr>
        <w:spacing w:beforeLines="100" w:afterLines="100"/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Pr="009F46A8" w:rsidRDefault="007A3682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A744D" w:rsidRPr="008A744D" w:rsidRDefault="007A3682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646AC0" w:rsidRDefault="007A3682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151074" w:rsidRDefault="009F46A8" w:rsidP="005C5E76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AA3AC5">
        <w:rPr>
          <w:rFonts w:asciiTheme="minorEastAsia" w:hAnsiTheme="minorEastAsia" w:hint="eastAsia"/>
          <w:color w:val="000000" w:themeColor="text1"/>
          <w:szCs w:val="18"/>
        </w:rPr>
        <w:t>为例：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83141" w:rsidRPr="00AA3AC5" w:rsidRDefault="00083141" w:rsidP="00AA3AC5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B56142" w:rsidRDefault="00823F0D" w:rsidP="00AA3AC5">
      <w:pPr>
        <w:pStyle w:val="afe"/>
      </w:pPr>
      <w:r>
        <w:rPr>
          <w:rFonts w:hint="eastAsia"/>
        </w:rPr>
        <w:t>通过codesynthesis xsd的工具</w:t>
      </w:r>
      <w:r w:rsidR="0039550D">
        <w:rPr>
          <w:rFonts w:hint="eastAsia"/>
        </w:rPr>
        <w:t>将生成</w:t>
      </w:r>
      <w:r w:rsidR="00EA3319">
        <w:rPr>
          <w:rFonts w:hint="eastAsia"/>
        </w:rPr>
        <w:t>c++文件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hello.hxx</w:t>
      </w:r>
      <w:r w:rsidR="005624CF" w:rsidRPr="005624CF">
        <w:rPr>
          <w:rFonts w:hint="eastAsia"/>
          <w:color w:val="4472C4" w:themeColor="accent5"/>
        </w:rPr>
        <w:t>&gt;</w:t>
      </w:r>
      <w:r w:rsidR="00EA3319">
        <w:rPr>
          <w:rFonts w:hint="eastAsia"/>
        </w:rPr>
        <w:t>和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hello.cxx</w:t>
      </w:r>
      <w:r w:rsidR="005624CF" w:rsidRPr="005624CF">
        <w:rPr>
          <w:rFonts w:hint="eastAsia"/>
          <w:color w:val="4472C4" w:themeColor="accent5"/>
        </w:rPr>
        <w:t>&gt;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A96C3F" w:rsidRDefault="005624CF" w:rsidP="00AA3AC5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83640" w:rsidP="00AA3AC5">
      <w:pPr>
        <w:pStyle w:val="afe"/>
      </w:pPr>
      <w:r>
        <w:rPr>
          <w:rFonts w:hint="eastAsia"/>
        </w:rPr>
        <w:tab/>
      </w:r>
      <w:r w:rsidR="002F6650">
        <w:rPr>
          <w:rFonts w:hint="eastAsia"/>
        </w:rPr>
        <w:t>与之对应的xml格式是</w:t>
      </w: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DF7EC6" w:rsidRDefault="00A83640" w:rsidP="003F584B">
      <w:pPr>
        <w:pStyle w:val="afe"/>
      </w:pPr>
      <w:r>
        <w:rPr>
          <w:rFonts w:hint="eastAsia"/>
        </w:rPr>
        <w:lastRenderedPageBreak/>
        <w:tab/>
      </w:r>
      <w:r w:rsidR="00661EE9">
        <w:rPr>
          <w:rFonts w:hint="eastAsia"/>
        </w:rPr>
        <w:t>而在</w:t>
      </w:r>
      <w:r w:rsidR="00661EE9" w:rsidRPr="00B94147">
        <w:rPr>
          <w:rFonts w:hint="eastAsia"/>
          <w:color w:val="4472C4" w:themeColor="accent5"/>
        </w:rPr>
        <w:t>xdstoolkit</w:t>
      </w:r>
      <w:r w:rsidR="00661EE9">
        <w:rPr>
          <w:rFonts w:hint="eastAsia"/>
        </w:rPr>
        <w:t>中，</w:t>
      </w:r>
      <w:r w:rsidR="0096185E">
        <w:rPr>
          <w:rFonts w:hint="eastAsia"/>
        </w:rPr>
        <w:t>则是根据c++头文件生成对应的xsd文件，以下面的</w:t>
      </w:r>
      <w:r w:rsidR="00C878B7" w:rsidRPr="00C878B7">
        <w:rPr>
          <w:rFonts w:hint="eastAsia"/>
          <w:color w:val="4472C4" w:themeColor="accent5"/>
        </w:rPr>
        <w:t>&lt;itemprop.h&gt;</w:t>
      </w:r>
      <w:r w:rsidR="0096185E">
        <w:rPr>
          <w:rFonts w:hint="eastAsia"/>
        </w:rPr>
        <w:t>为例</w:t>
      </w:r>
      <w:r w:rsidR="00740493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A83640" w:rsidP="00AA3AC5">
      <w:pPr>
        <w:pStyle w:val="afe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hint="eastAsia"/>
        </w:rPr>
        <w:tab/>
      </w:r>
      <w:r w:rsidR="005E3CF0">
        <w:rPr>
          <w:rFonts w:hint="eastAsia"/>
        </w:rPr>
        <w:t>与之对应的xml</w:t>
      </w:r>
      <w:r w:rsidR="00A956EC">
        <w:rPr>
          <w:rFonts w:hint="eastAsia"/>
        </w:rPr>
        <w:t>数据格式如下</w:t>
      </w:r>
      <w:r w:rsidR="005E3CF0">
        <w:rPr>
          <w:rFonts w:hint="eastAsia"/>
        </w:rPr>
        <w:t>，每个</w:t>
      </w:r>
      <w:r w:rsidR="005E3CF0" w:rsidRPr="006410D3">
        <w:rPr>
          <w:rFonts w:hint="eastAsia"/>
          <w:color w:val="4472C4" w:themeColor="accent5"/>
        </w:rPr>
        <w:t>ItemProp</w:t>
      </w:r>
      <w:r w:rsidR="005E3CF0">
        <w:rPr>
          <w:rFonts w:hint="eastAsia"/>
        </w:rPr>
        <w:t>结构体</w:t>
      </w:r>
      <w:r w:rsidR="00BC5F01">
        <w:rPr>
          <w:rFonts w:hint="eastAsia"/>
        </w:rPr>
        <w:t>将</w:t>
      </w:r>
      <w:r w:rsidR="005E3CF0">
        <w:rPr>
          <w:rFonts w:hint="eastAsia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672D66" w:rsidRPr="006658EB" w:rsidRDefault="00EA5DFB" w:rsidP="00AA3AC5">
      <w:pPr>
        <w:pStyle w:val="afe"/>
        <w:spacing w:before="0"/>
      </w:pPr>
      <w:r>
        <w:rPr>
          <w:rFonts w:hint="eastAsia"/>
        </w:rPr>
        <w:tab/>
      </w:r>
      <w:r w:rsidR="00135750" w:rsidRPr="006658EB">
        <w:rPr>
          <w:rFonts w:hint="eastAsia"/>
        </w:rPr>
        <w:t>关</w:t>
      </w:r>
      <w:r w:rsidR="00135750" w:rsidRPr="00AA3AC5">
        <w:rPr>
          <w:rFonts w:hint="eastAsia"/>
        </w:rPr>
        <w:t>于加速载入xml的思路</w:t>
      </w:r>
      <w:r w:rsidR="00EE0F85" w:rsidRPr="00AA3AC5">
        <w:rPr>
          <w:rFonts w:hint="eastAsia"/>
        </w:rPr>
        <w:t>，如</w:t>
      </w:r>
      <w:r w:rsidR="00EE0F85" w:rsidRPr="006658EB">
        <w:rPr>
          <w:rFonts w:hint="eastAsia"/>
        </w:rPr>
        <w:t>果是采用对象序列化的技术，可以预先</w:t>
      </w:r>
      <w:r w:rsidR="007B6686" w:rsidRPr="006658EB">
        <w:rPr>
          <w:rFonts w:hint="eastAsia"/>
        </w:rPr>
        <w:t>将xml读出并存入对应的对象，序列化成</w:t>
      </w:r>
      <w:r w:rsidR="00B030BC" w:rsidRPr="006658EB">
        <w:rPr>
          <w:rFonts w:hint="eastAsia"/>
        </w:rPr>
        <w:t>二进制串存入文件中，在读取的时候再进行</w:t>
      </w:r>
      <w:r w:rsidR="004D49C5" w:rsidRPr="006658EB">
        <w:rPr>
          <w:rFonts w:hint="eastAsia"/>
        </w:rPr>
        <w:t>反序列化</w:t>
      </w:r>
      <w:r w:rsidR="00B030BC" w:rsidRPr="006658EB">
        <w:rPr>
          <w:rFonts w:hint="eastAsia"/>
        </w:rPr>
        <w:t>操作即可</w:t>
      </w:r>
      <w:r w:rsidR="00045103" w:rsidRPr="006658EB">
        <w:rPr>
          <w:rFonts w:hint="eastAsia"/>
        </w:rPr>
        <w:t>，由于</w:t>
      </w:r>
      <w:r w:rsidR="00C82971" w:rsidRPr="006658EB">
        <w:rPr>
          <w:rFonts w:hint="eastAsia"/>
        </w:rPr>
        <w:t>省去了xml的读取、解析和转换过程</w:t>
      </w:r>
      <w:r w:rsidR="007774CE" w:rsidRPr="006658EB">
        <w:rPr>
          <w:rFonts w:hint="eastAsia"/>
        </w:rPr>
        <w:t>，所以</w:t>
      </w:r>
      <w:r w:rsidR="00045103" w:rsidRPr="006658EB">
        <w:rPr>
          <w:rFonts w:hint="eastAsia"/>
        </w:rPr>
        <w:t>反序列化</w:t>
      </w:r>
      <w:r w:rsidR="007E39B4" w:rsidRPr="006658EB">
        <w:rPr>
          <w:rFonts w:hint="eastAsia"/>
        </w:rPr>
        <w:t>式读取的耗时一般</w:t>
      </w:r>
      <w:r w:rsidR="00045103" w:rsidRPr="006658EB">
        <w:rPr>
          <w:rFonts w:hint="eastAsia"/>
        </w:rPr>
        <w:t>低于纯文本xml的</w:t>
      </w:r>
      <w:r w:rsidR="007E39B4" w:rsidRPr="006658EB">
        <w:rPr>
          <w:rFonts w:hint="eastAsia"/>
        </w:rPr>
        <w:t>载入。</w:t>
      </w:r>
      <w:r w:rsidR="000D1EF5" w:rsidRPr="006658EB">
        <w:rPr>
          <w:rFonts w:hint="eastAsia"/>
        </w:rPr>
        <w:t>比如</w:t>
      </w:r>
      <w:r w:rsidR="00886E71" w:rsidRPr="006658EB">
        <w:t>CodeSynthesis XSD</w:t>
      </w:r>
      <w:r w:rsidR="000D1EF5" w:rsidRPr="006658EB">
        <w:rPr>
          <w:rFonts w:hint="eastAsia"/>
        </w:rPr>
        <w:t>就</w:t>
      </w:r>
      <w:r w:rsidR="00886E71" w:rsidRPr="006658EB">
        <w:rPr>
          <w:rFonts w:hint="eastAsia"/>
        </w:rPr>
        <w:t>支持序列化。</w:t>
      </w:r>
    </w:p>
    <w:p w:rsidR="009C3A43" w:rsidRPr="006658EB" w:rsidRDefault="00672D66" w:rsidP="006658EB">
      <w:pPr>
        <w:pStyle w:val="afe"/>
        <w:rPr>
          <w:szCs w:val="29"/>
        </w:rPr>
      </w:pPr>
      <w:r w:rsidRPr="006658EB">
        <w:rPr>
          <w:rFonts w:hint="eastAsia"/>
        </w:rPr>
        <w:tab/>
      </w:r>
      <w:r w:rsidR="00554F9E" w:rsidRPr="006658EB">
        <w:rPr>
          <w:rFonts w:hint="eastAsia"/>
        </w:rPr>
        <w:t>另外一种思路是自行转换</w:t>
      </w:r>
      <w:r w:rsidR="00EE553A" w:rsidRPr="006658EB">
        <w:rPr>
          <w:rFonts w:hint="eastAsia"/>
        </w:rPr>
        <w:t>成相应的格式</w:t>
      </w:r>
      <w:r w:rsidR="00554F9E" w:rsidRPr="006658EB">
        <w:rPr>
          <w:rFonts w:hint="eastAsia"/>
        </w:rPr>
        <w:t>，</w:t>
      </w:r>
      <w:r w:rsidR="00DC3428" w:rsidRPr="006658EB">
        <w:rPr>
          <w:rFonts w:hint="eastAsia"/>
        </w:rPr>
        <w:t>也是xdstoolkit所做的，</w:t>
      </w:r>
      <w:r w:rsidR="00DE1839" w:rsidRPr="006658EB">
        <w:rPr>
          <w:rFonts w:hint="eastAsia"/>
        </w:rPr>
        <w:t>先将xml</w:t>
      </w:r>
      <w:r w:rsidR="00F33E68" w:rsidRPr="006658EB">
        <w:rPr>
          <w:rFonts w:hint="eastAsia"/>
        </w:rPr>
        <w:t>数据</w:t>
      </w:r>
      <w:r w:rsidR="00DE1839" w:rsidRPr="006658EB">
        <w:rPr>
          <w:rFonts w:hint="eastAsia"/>
        </w:rPr>
        <w:t>转成自</w:t>
      </w:r>
      <w:r w:rsidR="00F94C08" w:rsidRPr="006658EB">
        <w:rPr>
          <w:rFonts w:hint="eastAsia"/>
        </w:rPr>
        <w:t>定义</w:t>
      </w:r>
      <w:r w:rsidR="00DE1839" w:rsidRPr="006658EB">
        <w:rPr>
          <w:rFonts w:hint="eastAsia"/>
        </w:rPr>
        <w:t>格式xds</w:t>
      </w:r>
      <w:r w:rsidR="001855F7" w:rsidRPr="006658EB">
        <w:rPr>
          <w:rFonts w:hint="eastAsia"/>
        </w:rPr>
        <w:t>，</w:t>
      </w:r>
      <w:r w:rsidR="00074EEB" w:rsidRPr="006658EB">
        <w:rPr>
          <w:rFonts w:hint="eastAsia"/>
        </w:rPr>
        <w:t>直接</w:t>
      </w:r>
      <w:r w:rsidR="001855F7" w:rsidRPr="006658EB">
        <w:rPr>
          <w:rFonts w:hint="eastAsia"/>
        </w:rPr>
        <w:t>用xds文件作为已发布版本的</w:t>
      </w:r>
      <w:r w:rsidR="00074EEB" w:rsidRPr="006658EB">
        <w:rPr>
          <w:rFonts w:hint="eastAsia"/>
        </w:rPr>
        <w:t>配置数据。如果有跟踪过xdstoolkit的源码，可以发现</w:t>
      </w:r>
      <w:r w:rsidR="0085394E" w:rsidRPr="006658EB">
        <w:rPr>
          <w:rFonts w:hint="eastAsia"/>
        </w:rPr>
        <w:t>，</w:t>
      </w:r>
      <w:r w:rsidR="00D8425E" w:rsidRPr="006658EB">
        <w:rPr>
          <w:rFonts w:hint="eastAsia"/>
        </w:rPr>
        <w:t>经过</w:t>
      </w:r>
      <w:r w:rsidR="00354A73" w:rsidRPr="006658EB">
        <w:rPr>
          <w:rFonts w:hint="eastAsia"/>
        </w:rPr>
        <w:t>转换成</w:t>
      </w:r>
      <w:r w:rsidR="00D8425E" w:rsidRPr="006658EB">
        <w:rPr>
          <w:rFonts w:hint="eastAsia"/>
        </w:rPr>
        <w:t>xds，</w:t>
      </w:r>
      <w:r w:rsidR="00F47852" w:rsidRPr="006658EB">
        <w:rPr>
          <w:rFonts w:hint="eastAsia"/>
        </w:rPr>
        <w:t>载入</w:t>
      </w:r>
      <w:r w:rsidR="004C220C" w:rsidRPr="006658EB">
        <w:rPr>
          <w:rFonts w:hint="eastAsia"/>
        </w:rPr>
        <w:t>过程基本等价于将xds文件内容直接</w:t>
      </w:r>
      <w:r w:rsidR="003C5450" w:rsidRPr="006658EB">
        <w:rPr>
          <w:rFonts w:hint="eastAsia"/>
        </w:rPr>
        <w:t>映射</w:t>
      </w:r>
      <w:r w:rsidR="004C220C" w:rsidRPr="006658EB">
        <w:rPr>
          <w:rFonts w:hint="eastAsia"/>
        </w:rPr>
        <w:t>到内存中，</w:t>
      </w:r>
      <w:r w:rsidR="00CC6907" w:rsidRPr="006658EB">
        <w:rPr>
          <w:rFonts w:hint="eastAsia"/>
        </w:rPr>
        <w:t>速度</w:t>
      </w:r>
      <w:r w:rsidR="00AE4F0A" w:rsidRPr="006658EB">
        <w:rPr>
          <w:rFonts w:hint="eastAsia"/>
        </w:rPr>
        <w:t>是</w:t>
      </w:r>
      <w:r w:rsidR="003C5450" w:rsidRPr="006658EB">
        <w:rPr>
          <w:rFonts w:hint="eastAsia"/>
        </w:rPr>
        <w:t>非常</w:t>
      </w:r>
      <w:r w:rsidR="00CC6907" w:rsidRPr="006658EB">
        <w:rPr>
          <w:rFonts w:hint="eastAsia"/>
        </w:rPr>
        <w:t>快的</w:t>
      </w:r>
      <w:r w:rsidR="00CE1C63" w:rsidRPr="006658EB">
        <w:rPr>
          <w:rFonts w:hint="eastAsia"/>
        </w:rPr>
        <w:t>。</w:t>
      </w:r>
      <w:r w:rsidR="0078441E" w:rsidRPr="006658EB">
        <w:rPr>
          <w:rFonts w:hint="eastAsia"/>
        </w:rPr>
        <w:t>以一般的游戏配置数据而言</w:t>
      </w:r>
      <w:r w:rsidR="00BA552F" w:rsidRPr="006658EB">
        <w:rPr>
          <w:rFonts w:hint="eastAsia"/>
        </w:rPr>
        <w:t>，读取时间一般在</w:t>
      </w:r>
      <w:r w:rsidR="008B05A6" w:rsidRPr="006658EB">
        <w:rPr>
          <w:rFonts w:hint="eastAsia"/>
        </w:rPr>
        <w:t>0.00</w:t>
      </w:r>
      <w:r w:rsidR="00104A8B" w:rsidRPr="006658EB">
        <w:rPr>
          <w:rFonts w:hint="eastAsia"/>
        </w:rPr>
        <w:t>1</w:t>
      </w:r>
      <w:r w:rsidR="008B05A6" w:rsidRPr="006658EB">
        <w:rPr>
          <w:rFonts w:hint="eastAsia"/>
        </w:rPr>
        <w:t>毫秒</w:t>
      </w:r>
      <w:r w:rsidR="00BA552F" w:rsidRPr="006658EB">
        <w:rPr>
          <w:rFonts w:hint="eastAsia"/>
        </w:rPr>
        <w:t>级别，</w:t>
      </w:r>
      <w:r w:rsidR="006865EE" w:rsidRPr="006658EB">
        <w:rPr>
          <w:rFonts w:hint="eastAsia"/>
        </w:rPr>
        <w:t>比序列化式加速</w:t>
      </w:r>
      <w:r w:rsidR="008D2045" w:rsidRPr="006658EB">
        <w:rPr>
          <w:rFonts w:hint="eastAsia"/>
        </w:rPr>
        <w:t>要</w:t>
      </w:r>
      <w:r w:rsidR="006865EE" w:rsidRPr="006658EB">
        <w:rPr>
          <w:rFonts w:hint="eastAsia"/>
        </w:rPr>
        <w:t>快</w:t>
      </w:r>
      <w:r w:rsidR="00CB6323" w:rsidRPr="006658EB">
        <w:rPr>
          <w:rFonts w:hint="eastAsia"/>
        </w:rPr>
        <w:t>上</w:t>
      </w:r>
      <w:r w:rsidR="006865EE" w:rsidRPr="006658EB">
        <w:rPr>
          <w:rFonts w:hint="eastAsia"/>
        </w:rPr>
        <w:t>至少2个数量级</w:t>
      </w:r>
      <w:r w:rsidR="00CC6907" w:rsidRPr="006658EB">
        <w:rPr>
          <w:rFonts w:hint="eastAsia"/>
        </w:rPr>
        <w:t>。</w:t>
      </w:r>
    </w:p>
    <w:p w:rsidR="0053627C" w:rsidRDefault="001633D6" w:rsidP="0079228B">
      <w:pPr>
        <w:pStyle w:val="2"/>
      </w:pPr>
      <w:bookmarkStart w:id="8" w:name="_Toc402961443"/>
      <w:r>
        <w:rPr>
          <w:rFonts w:hint="eastAsia"/>
        </w:rPr>
        <w:lastRenderedPageBreak/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6658EB">
      <w:pPr>
        <w:pStyle w:val="afe"/>
      </w:pPr>
      <w:r>
        <w:rPr>
          <w:rFonts w:hint="eastAsia"/>
        </w:rPr>
        <w:tab/>
      </w:r>
      <w:r w:rsidR="00AE1117">
        <w:rPr>
          <w:rFonts w:hint="eastAsia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hint="eastAsia"/>
        </w:rPr>
        <w:t>。</w:t>
      </w:r>
    </w:p>
    <w:p w:rsidR="00AE1117" w:rsidRDefault="0026080E" w:rsidP="006658EB">
      <w:pPr>
        <w:pStyle w:val="afe"/>
      </w:pPr>
      <w:r>
        <w:rPr>
          <w:rFonts w:hint="eastAsia"/>
        </w:rPr>
        <w:tab/>
      </w:r>
      <w:r w:rsidR="00464C9F">
        <w:rPr>
          <w:rFonts w:hint="eastAsia"/>
        </w:rPr>
        <w:t>导出</w:t>
      </w:r>
      <w:r w:rsidR="00F94B5D">
        <w:rPr>
          <w:rFonts w:hint="eastAsia"/>
        </w:rPr>
        <w:t>csv时</w:t>
      </w:r>
      <w:r w:rsidR="00045E5A">
        <w:rPr>
          <w:rFonts w:hint="eastAsia"/>
        </w:rPr>
        <w:t>在excel中</w:t>
      </w:r>
      <w:r w:rsidR="00464C9F">
        <w:rPr>
          <w:rFonts w:hint="eastAsia"/>
        </w:rPr>
        <w:t>的</w:t>
      </w:r>
      <w:r w:rsidR="00045E5A">
        <w:rPr>
          <w:rFonts w:hint="eastAsia"/>
        </w:rPr>
        <w:t>数据区域</w:t>
      </w:r>
      <w:r w:rsidR="00464C9F">
        <w:rPr>
          <w:rFonts w:hint="eastAsia"/>
        </w:rPr>
        <w:t>外最好不要有多余的字符</w:t>
      </w:r>
      <w:r w:rsidR="00045E5A">
        <w:rPr>
          <w:rFonts w:hint="eastAsia"/>
        </w:rPr>
        <w:t>，否则会导致误导出非数据区的文本内容</w:t>
      </w:r>
    </w:p>
    <w:p w:rsidR="005E3BED" w:rsidRDefault="0026080E" w:rsidP="006658EB">
      <w:pPr>
        <w:pStyle w:val="afe"/>
      </w:pPr>
      <w:r>
        <w:rPr>
          <w:rFonts w:hint="eastAsia"/>
        </w:rPr>
        <w:tab/>
      </w:r>
      <w:r w:rsidR="005E3BED">
        <w:rPr>
          <w:rFonts w:hint="eastAsia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Pr="0026080E" w:rsidRDefault="0026080E" w:rsidP="006658EB">
      <w:pPr>
        <w:pStyle w:val="afe"/>
      </w:pPr>
      <w:r>
        <w:rPr>
          <w:rFonts w:hint="eastAsia"/>
        </w:rPr>
        <w:tab/>
      </w:r>
      <w:r w:rsidR="00390D9C">
        <w:rPr>
          <w:rFonts w:hint="eastAsia"/>
        </w:rPr>
        <w:t>excel另存为csv后，导出结果如</w:t>
      </w:r>
      <w:r w:rsidR="00390D9C" w:rsidRPr="0026080E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6658EB">
      <w:pPr>
        <w:pStyle w:val="afe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ab/>
      </w:r>
      <w:r w:rsidR="00334627">
        <w:rPr>
          <w:rFonts w:hint="eastAsia"/>
        </w:rPr>
        <w:t>采用csv</w:t>
      </w:r>
      <w:r w:rsidR="007D3FA1">
        <w:rPr>
          <w:rFonts w:hint="eastAsia"/>
        </w:rPr>
        <w:t>格式对策划来说最为友好，但对程序方面的对接就</w:t>
      </w:r>
      <w:r w:rsidR="00334627">
        <w:rPr>
          <w:rFonts w:hint="eastAsia"/>
        </w:rPr>
        <w:t>不利了，因为程序方面必须确保字段的加载顺序和csv的字段顺序严格一致，</w:t>
      </w:r>
      <w:r w:rsidR="007D3FA1">
        <w:rPr>
          <w:rFonts w:hint="eastAsia"/>
        </w:rPr>
        <w:t>否则数据量大了之后易出疏漏，在</w:t>
      </w:r>
      <w:r w:rsidR="00334627">
        <w:rPr>
          <w:rFonts w:hint="eastAsia"/>
        </w:rPr>
        <w:t>这方面最好有</w:t>
      </w:r>
      <w:r w:rsidR="00F52B03">
        <w:rPr>
          <w:rFonts w:hint="eastAsia"/>
        </w:rPr>
        <w:t>自动</w:t>
      </w:r>
      <w:r w:rsidR="00334627">
        <w:rPr>
          <w:rFonts w:hint="eastAsia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961444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EF0E14">
        <w:rPr>
          <w:rFonts w:hint="eastAsia"/>
        </w:rPr>
        <w:t>直接将配置存在数据库中，缺点十分明显，由于策划一般是先在excel中编辑数据</w:t>
      </w:r>
      <w:r w:rsidR="00DF36D2">
        <w:rPr>
          <w:rFonts w:hint="eastAsia"/>
        </w:rPr>
        <w:t>再导出</w:t>
      </w:r>
      <w:r w:rsidR="00EF0E14">
        <w:rPr>
          <w:rFonts w:hint="eastAsia"/>
        </w:rPr>
        <w:t>，所以必须有一个从excel导出数据到数据库的过程</w:t>
      </w:r>
      <w:r w:rsidR="006D27DE">
        <w:rPr>
          <w:rFonts w:hint="eastAsia"/>
        </w:rPr>
        <w:t>，这个过程一般需要借助数据库gui工具的使用</w:t>
      </w:r>
      <w:r w:rsidR="00943F73">
        <w:rPr>
          <w:rFonts w:hint="eastAsia"/>
        </w:rPr>
        <w:t>或者</w:t>
      </w:r>
      <w:r w:rsidR="002000F9">
        <w:rPr>
          <w:rFonts w:hint="eastAsia"/>
        </w:rPr>
        <w:t>带格式数据</w:t>
      </w:r>
      <w:r w:rsidR="00CC01D8">
        <w:rPr>
          <w:rFonts w:hint="eastAsia"/>
        </w:rPr>
        <w:t>的</w:t>
      </w:r>
      <w:r w:rsidR="00943F73">
        <w:rPr>
          <w:rFonts w:hint="eastAsia"/>
        </w:rPr>
        <w:t>导入导出功能</w:t>
      </w:r>
      <w:r w:rsidR="006D27DE">
        <w:rPr>
          <w:rFonts w:hint="eastAsia"/>
        </w:rPr>
        <w:t>，比如，我现在</w:t>
      </w:r>
      <w:r w:rsidR="00A079BE">
        <w:rPr>
          <w:rFonts w:hint="eastAsia"/>
        </w:rPr>
        <w:t>（2014年</w:t>
      </w:r>
      <w:r w:rsidR="00AF6D21">
        <w:rPr>
          <w:rFonts w:hint="eastAsia"/>
        </w:rPr>
        <w:t>10</w:t>
      </w:r>
      <w:r w:rsidR="00A079BE">
        <w:rPr>
          <w:rFonts w:hint="eastAsia"/>
        </w:rPr>
        <w:t>月）</w:t>
      </w:r>
      <w:r w:rsidR="006D27DE">
        <w:rPr>
          <w:rFonts w:hint="eastAsia"/>
        </w:rPr>
        <w:t>的项目采用mysql数据库，使用的navicat premium</w:t>
      </w:r>
      <w:r w:rsidR="00973E3E">
        <w:rPr>
          <w:rFonts w:hint="eastAsia"/>
        </w:rPr>
        <w:t>图形化数据库</w:t>
      </w:r>
      <w:r w:rsidR="006D27DE">
        <w:rPr>
          <w:rFonts w:hint="eastAsia"/>
        </w:rPr>
        <w:t>工具就支持在excel表中直接鼠标选中区域复制再手动粘贴到数据库</w:t>
      </w:r>
      <w:r w:rsidR="00474318">
        <w:rPr>
          <w:rFonts w:hint="eastAsia"/>
        </w:rPr>
        <w:t>（</w:t>
      </w:r>
      <w:r w:rsidR="00C512DA">
        <w:rPr>
          <w:rFonts w:hint="eastAsia"/>
        </w:rPr>
        <w:t>经</w:t>
      </w:r>
      <w:r w:rsidR="00474318">
        <w:rPr>
          <w:rFonts w:hint="eastAsia"/>
        </w:rPr>
        <w:t>亲身</w:t>
      </w:r>
      <w:r w:rsidR="00C512DA">
        <w:rPr>
          <w:rFonts w:hint="eastAsia"/>
        </w:rPr>
        <w:t>体验</w:t>
      </w:r>
      <w:r w:rsidR="00474318">
        <w:rPr>
          <w:rFonts w:hint="eastAsia"/>
        </w:rPr>
        <w:t>，非常低效）</w:t>
      </w:r>
      <w:r w:rsidR="0013006E">
        <w:rPr>
          <w:rFonts w:hint="eastAsia"/>
        </w:rPr>
        <w:t>，</w:t>
      </w:r>
      <w:r w:rsidR="006D7544">
        <w:rPr>
          <w:rFonts w:hint="eastAsia"/>
        </w:rPr>
        <w:t>不管哪种方式</w:t>
      </w:r>
      <w:r w:rsidR="0013006E">
        <w:rPr>
          <w:rFonts w:hint="eastAsia"/>
        </w:rPr>
        <w:t>，</w:t>
      </w:r>
      <w:r w:rsidR="006D7544">
        <w:rPr>
          <w:rFonts w:hint="eastAsia"/>
        </w:rPr>
        <w:t>都</w:t>
      </w:r>
      <w:r w:rsidR="0013006E">
        <w:rPr>
          <w:rFonts w:hint="eastAsia"/>
        </w:rPr>
        <w:t>必须</w:t>
      </w:r>
      <w:r w:rsidR="006D7544">
        <w:rPr>
          <w:rFonts w:hint="eastAsia"/>
        </w:rPr>
        <w:t>先</w:t>
      </w:r>
      <w:r w:rsidR="0013006E">
        <w:rPr>
          <w:rFonts w:hint="eastAsia"/>
        </w:rPr>
        <w:t>在数据库中建立起和策划制作的配置数据字段严格一致的表</w:t>
      </w:r>
      <w:r w:rsidR="00474318">
        <w:rPr>
          <w:rFonts w:hint="eastAsia"/>
        </w:rPr>
        <w:t>。</w:t>
      </w:r>
      <w:r w:rsidR="0013006E">
        <w:rPr>
          <w:rFonts w:hint="eastAsia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hint="eastAsia"/>
        </w:rPr>
        <w:t>存在数据库中的配置数据在发布前如果未经过diff工具的检测，仅靠人工操作，那么数据的正确性是很值得怀疑的。</w:t>
      </w:r>
      <w:r w:rsidR="00BB52D6">
        <w:rPr>
          <w:rFonts w:hint="eastAsia"/>
        </w:rPr>
        <w:t>相应的解决办法是</w:t>
      </w:r>
      <w:r w:rsidR="006E729A">
        <w:rPr>
          <w:rFonts w:hint="eastAsia"/>
        </w:rPr>
        <w:t>diff旧</w:t>
      </w:r>
      <w:r w:rsidR="00C93B85">
        <w:rPr>
          <w:rFonts w:hint="eastAsia"/>
        </w:rPr>
        <w:t>配置</w:t>
      </w:r>
      <w:r w:rsidR="007D356E">
        <w:rPr>
          <w:rFonts w:hint="eastAsia"/>
        </w:rPr>
        <w:t>数据的sql文件</w:t>
      </w:r>
      <w:r w:rsidR="00BB687C">
        <w:rPr>
          <w:rFonts w:hint="eastAsia"/>
        </w:rPr>
        <w:t>。</w:t>
      </w:r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8702BA">
        <w:rPr>
          <w:rFonts w:hint="eastAsia"/>
        </w:rPr>
        <w:t>但</w:t>
      </w:r>
      <w:r w:rsidR="00BB687C">
        <w:rPr>
          <w:rFonts w:hint="eastAsia"/>
        </w:rPr>
        <w:t>数据存储在</w:t>
      </w:r>
      <w:r w:rsidR="00861EA0">
        <w:rPr>
          <w:rFonts w:hint="eastAsia"/>
        </w:rPr>
        <w:t>数据库中</w:t>
      </w:r>
      <w:r w:rsidR="0003304C">
        <w:rPr>
          <w:rFonts w:hint="eastAsia"/>
        </w:rPr>
        <w:t>有</w:t>
      </w:r>
      <w:r w:rsidR="00EF0E14">
        <w:rPr>
          <w:rFonts w:hint="eastAsia"/>
        </w:rPr>
        <w:t>一个巨大的好处是配置统一存放，当有多台服务器共用同一套配置时，更新配置</w:t>
      </w:r>
      <w:r w:rsidR="00BC2807">
        <w:rPr>
          <w:rFonts w:hint="eastAsia"/>
        </w:rPr>
        <w:t>会显得非常方面</w:t>
      </w:r>
      <w:r w:rsidR="00EF0E14">
        <w:rPr>
          <w:rFonts w:hint="eastAsia"/>
        </w:rPr>
        <w:t>。</w:t>
      </w:r>
    </w:p>
    <w:p w:rsidR="006A6935" w:rsidRDefault="00A83640" w:rsidP="006658EB">
      <w:pPr>
        <w:pStyle w:val="afe"/>
      </w:pPr>
      <w:r>
        <w:rPr>
          <w:rFonts w:hint="eastAsia"/>
        </w:rPr>
        <w:tab/>
      </w:r>
      <w:r w:rsidR="006A6935">
        <w:rPr>
          <w:rFonts w:hint="eastAsia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961445"/>
      <w:r w:rsidRPr="0053627C">
        <w:rPr>
          <w:rFonts w:hint="eastAsia"/>
        </w:rPr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8364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961446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961447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9B414F" w:rsidRDefault="00A83640" w:rsidP="00591B92">
      <w:pPr>
        <w:pStyle w:val="afe"/>
      </w:pPr>
      <w:r>
        <w:rPr>
          <w:rFonts w:hint="eastAsia"/>
        </w:rPr>
        <w:tab/>
      </w:r>
      <w:r w:rsidR="00C105DB">
        <w:rPr>
          <w:rFonts w:hint="eastAsia"/>
        </w:rPr>
        <w:t>因为还不够方便。</w:t>
      </w:r>
    </w:p>
    <w:p w:rsidR="00C105DB" w:rsidRDefault="00A83640" w:rsidP="00591B92">
      <w:pPr>
        <w:pStyle w:val="afe"/>
      </w:pPr>
      <w:r>
        <w:rPr>
          <w:rFonts w:hint="eastAsia"/>
        </w:rPr>
        <w:tab/>
      </w:r>
      <w:r w:rsidR="00020537">
        <w:rPr>
          <w:rFonts w:hint="eastAsia"/>
        </w:rPr>
        <w:t>以我所了解</w:t>
      </w:r>
      <w:r w:rsidR="009B414F">
        <w:rPr>
          <w:rFonts w:hint="eastAsia"/>
        </w:rPr>
        <w:t>的</w:t>
      </w:r>
      <w:r w:rsidR="00020537">
        <w:rPr>
          <w:rFonts w:hint="eastAsia"/>
        </w:rPr>
        <w:t>技术</w:t>
      </w:r>
      <w:r w:rsidR="009B414F">
        <w:rPr>
          <w:rFonts w:hint="eastAsia"/>
        </w:rPr>
        <w:t>而言：</w:t>
      </w:r>
    </w:p>
    <w:p w:rsidR="003C5D24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C105DB">
        <w:rPr>
          <w:rFonts w:hint="eastAsia"/>
        </w:rPr>
        <w:t>vba</w:t>
      </w:r>
      <w:r w:rsidR="00CC50EA">
        <w:rPr>
          <w:rFonts w:hint="eastAsia"/>
        </w:rPr>
        <w:t>--&gt;</w:t>
      </w:r>
      <w:r w:rsidR="003C5D24">
        <w:rPr>
          <w:rFonts w:hint="eastAsia"/>
        </w:rPr>
        <w:t>可以导出合适的数据格式，但用于</w:t>
      </w:r>
      <w:r w:rsidR="001D330F">
        <w:rPr>
          <w:rFonts w:hint="eastAsia"/>
        </w:rPr>
        <w:t>自动生成代码</w:t>
      </w:r>
      <w:r w:rsidR="003C5D24">
        <w:rPr>
          <w:rFonts w:hint="eastAsia"/>
        </w:rPr>
        <w:t>则不是那么容易了。</w:t>
      </w:r>
    </w:p>
    <w:p w:rsidR="000020C5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D937A9">
        <w:rPr>
          <w:rFonts w:hint="eastAsia"/>
        </w:rPr>
        <w:t>xml数据对象绑定</w:t>
      </w:r>
      <w:r w:rsidR="00CC50EA">
        <w:rPr>
          <w:rFonts w:hint="eastAsia"/>
        </w:rPr>
        <w:t>--&gt;</w:t>
      </w:r>
      <w:r w:rsidR="00D937A9">
        <w:rPr>
          <w:rFonts w:hint="eastAsia"/>
        </w:rPr>
        <w:t>只做到了绑定，</w:t>
      </w:r>
      <w:r w:rsidR="008349EE">
        <w:rPr>
          <w:rFonts w:hint="eastAsia"/>
        </w:rPr>
        <w:t>类代码自动创建，</w:t>
      </w:r>
      <w:r w:rsidR="00D937A9">
        <w:rPr>
          <w:rFonts w:hint="eastAsia"/>
        </w:rPr>
        <w:t>但</w:t>
      </w:r>
      <w:r w:rsidR="00FC0A62">
        <w:rPr>
          <w:rFonts w:hint="eastAsia"/>
        </w:rPr>
        <w:t>接口还是要程序员自行编写。</w:t>
      </w:r>
    </w:p>
    <w:p w:rsidR="00434CA4" w:rsidRDefault="00A83640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C7985">
        <w:rPr>
          <w:rFonts w:hint="eastAsia"/>
        </w:rPr>
        <w:t>数据库、</w:t>
      </w:r>
      <w:r w:rsidR="00B57862">
        <w:rPr>
          <w:rFonts w:hint="eastAsia"/>
        </w:rPr>
        <w:t>csv--&gt;</w:t>
      </w:r>
      <w:r w:rsidR="00717A0D">
        <w:rPr>
          <w:rFonts w:hint="eastAsia"/>
        </w:rPr>
        <w:t>不仅要自行</w:t>
      </w:r>
      <w:r w:rsidR="00960B0C">
        <w:rPr>
          <w:rFonts w:hint="eastAsia"/>
        </w:rPr>
        <w:t>实现</w:t>
      </w:r>
      <w:r w:rsidR="005B7909">
        <w:rPr>
          <w:rFonts w:hint="eastAsia"/>
        </w:rPr>
        <w:t>类</w:t>
      </w:r>
      <w:r w:rsidR="00717A0D">
        <w:rPr>
          <w:rFonts w:hint="eastAsia"/>
        </w:rPr>
        <w:t>，</w:t>
      </w:r>
      <w:r w:rsidR="005B7909">
        <w:rPr>
          <w:rFonts w:hint="eastAsia"/>
        </w:rPr>
        <w:t>解析代码</w:t>
      </w:r>
      <w:r w:rsidR="00C4434E">
        <w:rPr>
          <w:rFonts w:hint="eastAsia"/>
        </w:rPr>
        <w:t>也要手写</w:t>
      </w:r>
    </w:p>
    <w:p w:rsidR="00B2523D" w:rsidRDefault="004A52A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Pr="00A54723" w:rsidRDefault="00A54723" w:rsidP="00A86B25">
      <w:pPr>
        <w:pStyle w:val="2"/>
      </w:pPr>
      <w:bookmarkStart w:id="13" w:name="_Toc402961448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446D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hint="eastAsia"/>
        </w:rPr>
        <w:t>tokit在生成c++代码时，要求提供2个模板文件，</w:t>
      </w:r>
      <w:r w:rsidR="00354B09">
        <w:rPr>
          <w:rFonts w:hint="eastAsia"/>
        </w:rPr>
        <w:t>这2个文件放在</w:t>
      </w:r>
      <w:r w:rsidR="0059382B" w:rsidRPr="00B5346A">
        <w:t>example\</w:t>
      </w:r>
      <w:r w:rsidR="0059382B">
        <w:rPr>
          <w:rFonts w:hint="eastAsia"/>
        </w:rPr>
        <w:t>tool</w:t>
      </w:r>
      <w:r w:rsidR="0059382B" w:rsidRPr="00B5346A">
        <w:rPr>
          <w:rFonts w:hint="eastAsia"/>
        </w:rPr>
        <w:t>\</w:t>
      </w:r>
      <w:r w:rsidR="0059382B">
        <w:rPr>
          <w:rFonts w:hint="eastAsia"/>
        </w:rPr>
        <w:t>template</w:t>
      </w:r>
      <w:r w:rsidR="00354B09">
        <w:rPr>
          <w:rFonts w:hint="eastAsia"/>
        </w:rPr>
        <w:t>下，名为</w:t>
      </w:r>
      <w:r w:rsidR="00354B09" w:rsidRPr="00354B09">
        <w:rPr>
          <w:rFonts w:hint="eastAsia"/>
        </w:rPr>
        <w:t>&lt;</w:t>
      </w:r>
      <w:r w:rsidR="00D93EB4" w:rsidRPr="00354B09">
        <w:t>c++_template.h</w:t>
      </w:r>
      <w:r w:rsidR="00354B09" w:rsidRPr="00354B09">
        <w:rPr>
          <w:rFonts w:hint="eastAsia"/>
        </w:rPr>
        <w:t>&gt;</w:t>
      </w:r>
      <w:r w:rsidR="00354B09">
        <w:rPr>
          <w:rFonts w:hint="eastAsia"/>
        </w:rPr>
        <w:t>和</w:t>
      </w:r>
      <w:r w:rsidR="00354B09" w:rsidRPr="00354B09">
        <w:rPr>
          <w:rFonts w:hint="eastAsia"/>
        </w:rPr>
        <w:t>&lt;</w:t>
      </w:r>
      <w:r w:rsidR="00354B09" w:rsidRPr="00354B09">
        <w:t>c++_template.</w:t>
      </w:r>
      <w:r w:rsidR="00354B09" w:rsidRPr="00354B09">
        <w:rPr>
          <w:rFonts w:hint="eastAsia"/>
        </w:rPr>
        <w:t>cpp&gt;</w:t>
      </w:r>
      <w:r w:rsidR="00DF54AC" w:rsidRPr="00DF54AC">
        <w:rPr>
          <w:rFonts w:hint="eastAsia"/>
        </w:rPr>
        <w:t>。</w:t>
      </w:r>
    </w:p>
    <w:p w:rsidR="008C4A07" w:rsidRDefault="00B2446D" w:rsidP="00591B92">
      <w:pPr>
        <w:pStyle w:val="afe"/>
      </w:pPr>
      <w:r>
        <w:rPr>
          <w:rFonts w:hint="eastAsia"/>
        </w:rPr>
        <w:tab/>
      </w:r>
      <w:r w:rsidR="00E657BE">
        <w:rPr>
          <w:rFonts w:hint="eastAsia"/>
        </w:rPr>
        <w:t>而</w:t>
      </w:r>
      <w:r w:rsidR="008C4A07">
        <w:rPr>
          <w:rFonts w:hint="eastAsia"/>
        </w:rPr>
        <w:t>这2个模板文件就是为了方便调整所生成的代码的。</w:t>
      </w:r>
    </w:p>
    <w:p w:rsidR="00B2446D" w:rsidRDefault="008C4A07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lastRenderedPageBreak/>
        <w:tab/>
        <w:t>所以，</w:t>
      </w:r>
      <w:r w:rsidR="006A0959">
        <w:rPr>
          <w:rFonts w:hint="eastAsia"/>
        </w:rPr>
        <w:t>如果希望</w:t>
      </w:r>
      <w:r w:rsidR="00587BE5">
        <w:rPr>
          <w:rFonts w:hint="eastAsia"/>
        </w:rPr>
        <w:t>稍微变动</w:t>
      </w:r>
      <w:r w:rsidR="006A0959">
        <w:rPr>
          <w:rFonts w:hint="eastAsia"/>
        </w:rPr>
        <w:t>生成的c++文件，可以适当的改动2个文件的内容。</w:t>
      </w:r>
    </w:p>
    <w:p w:rsidR="00126B0E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hint="eastAsia"/>
        </w:rPr>
        <w:t>注意到，文件中有大量的</w:t>
      </w:r>
      <w:r w:rsidR="00E07312" w:rsidRPr="00E07312">
        <w:rPr>
          <w:rFonts w:hint="eastAsia"/>
        </w:rPr>
        <w:t>%xxx%</w:t>
      </w:r>
      <w:r w:rsidR="00E07312">
        <w:rPr>
          <w:rFonts w:hint="eastAsia"/>
        </w:rPr>
        <w:t>文本，tokit将自动把对应的文本替换成实际的内容</w:t>
      </w:r>
      <w:r w:rsidR="00126B0E">
        <w:rPr>
          <w:rFonts w:hint="eastAsia"/>
        </w:rPr>
        <w:t>。</w:t>
      </w:r>
    </w:p>
    <w:p w:rsidR="001829A8" w:rsidRDefault="00126B0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 w:rsidR="00E07312">
        <w:rPr>
          <w:rFonts w:hint="eastAsia"/>
        </w:rPr>
        <w:t>其中</w:t>
      </w:r>
      <w:r w:rsidRPr="00126B0E">
        <w:rPr>
          <w:rFonts w:hint="eastAsia"/>
        </w:rPr>
        <w:t>%cfg%</w:t>
      </w:r>
      <w:r w:rsidR="00E07312">
        <w:rPr>
          <w:rFonts w:hint="eastAsia"/>
        </w:rPr>
        <w:t>可能会是最经常用到的</w:t>
      </w:r>
      <w:r>
        <w:rPr>
          <w:rFonts w:hint="eastAsia"/>
        </w:rPr>
        <w:t>，含义是当前文件的英文名</w:t>
      </w:r>
      <w:r w:rsidR="00066895">
        <w:rPr>
          <w:rFonts w:hint="eastAsia"/>
        </w:rPr>
        <w:t>。</w:t>
      </w:r>
    </w:p>
    <w:p w:rsidR="00B2446D" w:rsidRPr="00064A43" w:rsidRDefault="00064A43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hint="eastAsia"/>
        </w:rPr>
        <w:t>比如</w:t>
      </w:r>
      <w:r w:rsidR="00411182">
        <w:rPr>
          <w:rFonts w:hint="eastAsia"/>
        </w:rPr>
        <w:t>，现有一个装备表，名为item，则tokit将自动把模板文件中的</w:t>
      </w:r>
      <w:r w:rsidRPr="00126B0E">
        <w:rPr>
          <w:rFonts w:hint="eastAsia"/>
        </w:rPr>
        <w:t>%cfg%</w:t>
      </w:r>
      <w:r w:rsidR="00411182" w:rsidRPr="00411182">
        <w:rPr>
          <w:rFonts w:hint="eastAsia"/>
        </w:rPr>
        <w:t>替换为</w:t>
      </w:r>
      <w:r w:rsidR="00411182">
        <w:rPr>
          <w:rFonts w:hint="eastAsia"/>
        </w:rPr>
        <w:t>item。</w:t>
      </w:r>
    </w:p>
    <w:p w:rsidR="004832A4" w:rsidRDefault="00BF512F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hint="eastAsia"/>
        </w:rPr>
        <w:t>如果需要更多的定制，就需要改动tokit的源码了</w:t>
      </w:r>
      <w:r w:rsidR="009A17B0">
        <w:rPr>
          <w:rFonts w:hint="eastAsia"/>
        </w:rPr>
        <w:t>。</w:t>
      </w:r>
    </w:p>
    <w:p w:rsidR="004832A4" w:rsidRPr="00A54723" w:rsidRDefault="00BF24C3" w:rsidP="004832A4">
      <w:pPr>
        <w:pStyle w:val="2"/>
      </w:pPr>
      <w:bookmarkStart w:id="14" w:name="_Toc402961449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是的，很快。</w:t>
      </w:r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这要归功于tokit使用了</w:t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开源库作为xml解析器。</w:t>
      </w:r>
    </w:p>
    <w:p w:rsidR="00F05B4F" w:rsidRDefault="00F10C8C" w:rsidP="00591B92">
      <w:pPr>
        <w:pStyle w:val="afe"/>
      </w:pPr>
      <w:r>
        <w:rPr>
          <w:rFonts w:hint="eastAsia"/>
        </w:rPr>
        <w:tab/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设计的初衷是高速读取xml文件，并且也真的做到了，据说比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快30倍起（我知道很多人都在用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）。</w:t>
      </w:r>
    </w:p>
    <w:p w:rsidR="003A3022" w:rsidRDefault="001F7678" w:rsidP="00591B92">
      <w:pPr>
        <w:pStyle w:val="afe"/>
      </w:pPr>
      <w:r>
        <w:rPr>
          <w:rFonts w:hint="eastAsia"/>
        </w:rPr>
        <w:tab/>
        <w:t>具体</w:t>
      </w:r>
      <w:r w:rsidR="001F1E73">
        <w:rPr>
          <w:rFonts w:hint="eastAsia"/>
        </w:rPr>
        <w:t>数据</w:t>
      </w:r>
      <w:r>
        <w:rPr>
          <w:rFonts w:hint="eastAsia"/>
        </w:rPr>
        <w:t>可查看</w:t>
      </w:r>
      <w:r w:rsidRPr="005048A2">
        <w:rPr>
          <w:rFonts w:hint="eastAsia"/>
          <w:color w:val="4472C4" w:themeColor="accent5"/>
        </w:rPr>
        <w:t>rapidxml</w:t>
      </w:r>
      <w:r>
        <w:rPr>
          <w:rFonts w:hint="eastAsia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hint="eastAsia"/>
        </w:rPr>
        <w:t>中的</w:t>
      </w:r>
      <w:r w:rsidR="00EC08D8" w:rsidRPr="0002322B">
        <w:rPr>
          <w:color w:val="4472C4" w:themeColor="accent5"/>
        </w:rPr>
        <w:t>4. Performance</w:t>
      </w:r>
      <w:r w:rsidR="00EC08D8">
        <w:rPr>
          <w:rFonts w:hint="eastAsia"/>
        </w:rPr>
        <w:t>小节。</w:t>
      </w:r>
    </w:p>
    <w:p w:rsidR="003A3022" w:rsidRDefault="003A3022" w:rsidP="00591B92">
      <w:pPr>
        <w:pStyle w:val="afe"/>
      </w:pPr>
      <w:r>
        <w:rPr>
          <w:rFonts w:hint="eastAsia"/>
        </w:rPr>
        <w:tab/>
      </w:r>
      <w:r w:rsidR="00245581">
        <w:rPr>
          <w:rFonts w:hint="eastAsia"/>
        </w:rPr>
        <w:t>下面表格</w:t>
      </w:r>
      <w:r w:rsidR="00C945A4">
        <w:rPr>
          <w:rFonts w:hint="eastAsia"/>
        </w:rPr>
        <w:t>就是</w:t>
      </w:r>
      <w:r w:rsidR="00245581">
        <w:rPr>
          <w:rFonts w:hint="eastAsia"/>
        </w:rPr>
        <w:t>取自</w:t>
      </w:r>
      <w:r w:rsidR="00C945A4" w:rsidRPr="00D2213A">
        <w:rPr>
          <w:color w:val="4472C4" w:themeColor="accent5"/>
        </w:rPr>
        <w:t>4. Performance</w:t>
      </w:r>
      <w:r w:rsidR="00C945A4">
        <w:rPr>
          <w:rFonts w:hint="eastAsia"/>
        </w:rPr>
        <w:t>小节</w:t>
      </w:r>
      <w:r w:rsidR="00245581">
        <w:rPr>
          <w:rFonts w:hint="eastAsia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050D56" w:rsidRDefault="00101BE7" w:rsidP="00591B92">
      <w:pPr>
        <w:pStyle w:val="afe"/>
      </w:pPr>
      <w:r>
        <w:rPr>
          <w:rFonts w:hint="eastAsia"/>
        </w:rPr>
        <w:tab/>
        <w:t>从表格中可以看到，rapidxml</w:t>
      </w:r>
      <w:r w:rsidR="00E87045">
        <w:rPr>
          <w:rFonts w:hint="eastAsia"/>
        </w:rPr>
        <w:t xml:space="preserve"> : </w:t>
      </w:r>
      <w:r>
        <w:rPr>
          <w:rFonts w:hint="eastAsia"/>
        </w:rPr>
        <w:t>strlen</w:t>
      </w:r>
      <w:r w:rsidR="006C4156">
        <w:rPr>
          <w:rFonts w:hint="eastAsia"/>
        </w:rPr>
        <w:t>()</w:t>
      </w:r>
      <w:r w:rsidR="00073CDE">
        <w:rPr>
          <w:rFonts w:hint="eastAsia"/>
        </w:rPr>
        <w:t xml:space="preserve"> &lt;</w:t>
      </w:r>
      <w:r w:rsidR="00E87045">
        <w:rPr>
          <w:rFonts w:hint="eastAsia"/>
        </w:rPr>
        <w:t xml:space="preserve"> 10 : 1</w:t>
      </w:r>
      <w:r w:rsidR="009478E1">
        <w:rPr>
          <w:rFonts w:hint="eastAsia"/>
        </w:rPr>
        <w:t>。</w:t>
      </w:r>
      <w:r w:rsidR="00DD1444">
        <w:rPr>
          <w:rFonts w:hint="eastAsia"/>
        </w:rPr>
        <w:t>表明rapidxml</w:t>
      </w:r>
      <w:r w:rsidR="00B9514F">
        <w:rPr>
          <w:rFonts w:hint="eastAsia"/>
        </w:rPr>
        <w:t>解析</w:t>
      </w:r>
      <w:r w:rsidR="00DD1444">
        <w:rPr>
          <w:rFonts w:hint="eastAsia"/>
        </w:rPr>
        <w:t>一个xml文件的时间</w:t>
      </w:r>
      <w:r w:rsidR="002C4CEA">
        <w:rPr>
          <w:rFonts w:hint="eastAsia"/>
        </w:rPr>
        <w:t>小于</w:t>
      </w:r>
      <w:r w:rsidR="00C565CF">
        <w:rPr>
          <w:rFonts w:hint="eastAsia"/>
        </w:rPr>
        <w:t>strlen</w:t>
      </w:r>
      <w:r w:rsidR="007A3FB7">
        <w:rPr>
          <w:rFonts w:hint="eastAsia"/>
        </w:rPr>
        <w:t>一个xml文件</w:t>
      </w:r>
      <w:r w:rsidR="00DD1444">
        <w:rPr>
          <w:rFonts w:hint="eastAsia"/>
        </w:rPr>
        <w:t>时间的10倍。</w:t>
      </w:r>
    </w:p>
    <w:p w:rsidR="00450F09" w:rsidRDefault="00B057FD" w:rsidP="00591B92">
      <w:pPr>
        <w:pStyle w:val="afe"/>
      </w:pPr>
      <w:r>
        <w:rPr>
          <w:rFonts w:hint="eastAsia"/>
        </w:rPr>
        <w:tab/>
      </w:r>
      <w:r w:rsidR="00050D56">
        <w:rPr>
          <w:rFonts w:hint="eastAsia"/>
        </w:rPr>
        <w:t>这是非常快的。</w:t>
      </w:r>
    </w:p>
    <w:p w:rsidR="00450F09" w:rsidRDefault="00450F09" w:rsidP="00450F09">
      <w:pPr>
        <w:pStyle w:val="2"/>
      </w:pPr>
      <w:bookmarkStart w:id="15" w:name="_Toc402961450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12年的时候，我还在一家端游研发公司工作做服务器研发，其时，因项目需要</w:t>
      </w:r>
      <w:r w:rsidR="00450F09" w:rsidRPr="00E1618D">
        <w:rPr>
          <w:rFonts w:hint="eastAsia"/>
        </w:rPr>
        <w:t>，</w:t>
      </w:r>
      <w:r w:rsidR="00450F09">
        <w:rPr>
          <w:rFonts w:hint="eastAsia"/>
        </w:rPr>
        <w:t>由我负责对原有的xml配置数据导入导出流程进行整理，并被明确要求通过对象序列化的技术进行配置数据载入速度优化。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当时服务端(c++)采用的是</w:t>
      </w:r>
      <w:r w:rsidR="00450F09" w:rsidRPr="00B957CA">
        <w:t>CodeSynthesis XSD</w:t>
      </w:r>
      <w:r w:rsidR="00450F09">
        <w:rPr>
          <w:rFonts w:hint="eastAsia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后来，公司内开新的页游项目，我又根据主管以前项目的经验，抛弃了</w:t>
      </w:r>
      <w:r w:rsidR="00450F09" w:rsidRPr="00B957CA">
        <w:t>CodeSynthesis XSD</w:t>
      </w:r>
      <w:r w:rsidR="00450F09">
        <w:rPr>
          <w:rFonts w:hint="eastAsia"/>
        </w:rPr>
        <w:t>库，基于《游戏编程精粹4》中《使用XMl而不牺牲速度》文章提供的xdstoolkit 1.03库重新构建了一整套新的流程。</w:t>
      </w:r>
    </w:p>
    <w:p w:rsidR="00450F09" w:rsidRDefault="004E5B8B" w:rsidP="00591B92">
      <w:pPr>
        <w:pStyle w:val="afe"/>
      </w:pPr>
      <w:r>
        <w:rPr>
          <w:rFonts w:hint="eastAsia"/>
        </w:rPr>
        <w:lastRenderedPageBreak/>
        <w:tab/>
      </w:r>
      <w:r w:rsidR="00450F09">
        <w:rPr>
          <w:rFonts w:hint="eastAsia"/>
        </w:rPr>
        <w:t>由于天生为速度而生，所以，虽然xdstoolkit并不容易理解，且与流程的契合仍然不足，在编译速度和处理速度还是给我留下了深刻的印象。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也因此，尽管后来去了新公司，并大概了解到更多项目通行的导入导出配置数据的做法，如excel转csv、excel中使用vba宏导出xml、数据库方式存储、特殊配置工具等，我仍然觉得xdstoolkit的优势实在巨大。于是，尽管已经拿不到我自己写的源码和齐备的文档，我还是决定重写一套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这个工具将专门服务于网游的配置数据过程，旨在方便策划人员配置数据以及c++程序方面与数据的载入、对接，并尽可能的方便使用。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工具的名称从xsdtoolkit中截取，取to和kit的结合。</w:t>
      </w:r>
    </w:p>
    <w:p w:rsidR="00450F09" w:rsidRP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这也就是tokit库的由来。</w:t>
      </w:r>
    </w:p>
    <w:sectPr w:rsidR="00450F09" w:rsidRPr="00450F09" w:rsidSect="00AA7996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F1F" w:rsidRDefault="00467F1F" w:rsidP="002264BD">
      <w:r>
        <w:separator/>
      </w:r>
    </w:p>
  </w:endnote>
  <w:endnote w:type="continuationSeparator" w:id="1">
    <w:p w:rsidR="00467F1F" w:rsidRDefault="00467F1F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4C7A26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F1F" w:rsidRDefault="00467F1F" w:rsidP="002264BD">
      <w:r>
        <w:separator/>
      </w:r>
    </w:p>
  </w:footnote>
  <w:footnote w:type="continuationSeparator" w:id="1">
    <w:p w:rsidR="00467F1F" w:rsidRDefault="00467F1F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4C7A26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B1F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3C87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32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17E"/>
    <w:rsid w:val="00115673"/>
    <w:rsid w:val="00116B48"/>
    <w:rsid w:val="001209B5"/>
    <w:rsid w:val="0012130B"/>
    <w:rsid w:val="00121827"/>
    <w:rsid w:val="00122CF1"/>
    <w:rsid w:val="00125050"/>
    <w:rsid w:val="00126B0E"/>
    <w:rsid w:val="0013006E"/>
    <w:rsid w:val="001317AE"/>
    <w:rsid w:val="00134E70"/>
    <w:rsid w:val="001352A0"/>
    <w:rsid w:val="00135750"/>
    <w:rsid w:val="00135B74"/>
    <w:rsid w:val="00135C6F"/>
    <w:rsid w:val="00135EE6"/>
    <w:rsid w:val="00136266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2871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3E8"/>
    <w:rsid w:val="001B27B4"/>
    <w:rsid w:val="001B30AA"/>
    <w:rsid w:val="001B7B61"/>
    <w:rsid w:val="001C24F8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4004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13C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6500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1A12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5CD0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3C2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163D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3F584B"/>
    <w:rsid w:val="003F7868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3A6F"/>
    <w:rsid w:val="0041413F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67F1F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1CBE"/>
    <w:rsid w:val="004925CA"/>
    <w:rsid w:val="00493689"/>
    <w:rsid w:val="0049688B"/>
    <w:rsid w:val="00496A12"/>
    <w:rsid w:val="00496ADF"/>
    <w:rsid w:val="00497413"/>
    <w:rsid w:val="004A052B"/>
    <w:rsid w:val="004A0B1D"/>
    <w:rsid w:val="004A3FB1"/>
    <w:rsid w:val="004A3FF8"/>
    <w:rsid w:val="004A41CD"/>
    <w:rsid w:val="004A44EB"/>
    <w:rsid w:val="004A4961"/>
    <w:rsid w:val="004A4EDE"/>
    <w:rsid w:val="004A52AE"/>
    <w:rsid w:val="004A7452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A26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6D7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E5B8B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3926"/>
    <w:rsid w:val="0058519E"/>
    <w:rsid w:val="005862A5"/>
    <w:rsid w:val="005867F2"/>
    <w:rsid w:val="005877FF"/>
    <w:rsid w:val="00587BE5"/>
    <w:rsid w:val="00590604"/>
    <w:rsid w:val="00591111"/>
    <w:rsid w:val="0059120C"/>
    <w:rsid w:val="00591B92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5E76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18F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599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48E9"/>
    <w:rsid w:val="00665347"/>
    <w:rsid w:val="006658EB"/>
    <w:rsid w:val="00666221"/>
    <w:rsid w:val="0066658B"/>
    <w:rsid w:val="00666FED"/>
    <w:rsid w:val="00670319"/>
    <w:rsid w:val="00670DD9"/>
    <w:rsid w:val="006710C8"/>
    <w:rsid w:val="00671252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5911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4E1"/>
    <w:rsid w:val="006E2577"/>
    <w:rsid w:val="006E359E"/>
    <w:rsid w:val="006E3B7C"/>
    <w:rsid w:val="006E4D09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404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1C3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04B1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416E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0AF9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2E8D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320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1E1E"/>
    <w:rsid w:val="00A720D0"/>
    <w:rsid w:val="00A72CFC"/>
    <w:rsid w:val="00A75429"/>
    <w:rsid w:val="00A77662"/>
    <w:rsid w:val="00A777CF"/>
    <w:rsid w:val="00A8331A"/>
    <w:rsid w:val="00A83640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3AC5"/>
    <w:rsid w:val="00AA40A6"/>
    <w:rsid w:val="00AA46B3"/>
    <w:rsid w:val="00AA5B1F"/>
    <w:rsid w:val="00AA7054"/>
    <w:rsid w:val="00AA7996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C7B7F"/>
    <w:rsid w:val="00AD0D09"/>
    <w:rsid w:val="00AD0FD1"/>
    <w:rsid w:val="00AD157E"/>
    <w:rsid w:val="00AD4F36"/>
    <w:rsid w:val="00AD6F6B"/>
    <w:rsid w:val="00AD76B7"/>
    <w:rsid w:val="00AE1117"/>
    <w:rsid w:val="00AE13FE"/>
    <w:rsid w:val="00AE1549"/>
    <w:rsid w:val="00AE1AFD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6B27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929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4398"/>
    <w:rsid w:val="00C65427"/>
    <w:rsid w:val="00C65E6B"/>
    <w:rsid w:val="00C70998"/>
    <w:rsid w:val="00C72788"/>
    <w:rsid w:val="00C739A3"/>
    <w:rsid w:val="00C7448B"/>
    <w:rsid w:val="00C75028"/>
    <w:rsid w:val="00C766B8"/>
    <w:rsid w:val="00C77456"/>
    <w:rsid w:val="00C774FE"/>
    <w:rsid w:val="00C775F8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11E2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2859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26FE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1DF6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2E07"/>
    <w:rsid w:val="00DE2FF2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4E73"/>
    <w:rsid w:val="00DF54AC"/>
    <w:rsid w:val="00DF7EC6"/>
    <w:rsid w:val="00E000E2"/>
    <w:rsid w:val="00E0011B"/>
    <w:rsid w:val="00E01E6D"/>
    <w:rsid w:val="00E02025"/>
    <w:rsid w:val="00E020F9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2357"/>
    <w:rsid w:val="00E234B1"/>
    <w:rsid w:val="00E23500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1DA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08F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20E"/>
    <w:rsid w:val="00EA19A8"/>
    <w:rsid w:val="00EA22C4"/>
    <w:rsid w:val="00EA3319"/>
    <w:rsid w:val="00EA350E"/>
    <w:rsid w:val="00EA35F3"/>
    <w:rsid w:val="00EA3D80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02B7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820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6"/>
        <o:r id="V:Rule4" type="callout" idref="#_x0000_s1035"/>
        <o:r id="V:Rule5" type="callout" idref="#_x0000_s1034"/>
        <o:r id="V:Rule6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  <w:style w:type="paragraph" w:customStyle="1" w:styleId="afe">
    <w:name w:val="段落间距"/>
    <w:basedOn w:val="a"/>
    <w:link w:val="Char4"/>
    <w:qFormat/>
    <w:rsid w:val="00591B92"/>
    <w:pPr>
      <w:spacing w:before="240" w:after="240"/>
    </w:pPr>
    <w:rPr>
      <w:rFonts w:asciiTheme="minorEastAsia" w:hAnsiTheme="minorEastAsia"/>
      <w:color w:val="000000" w:themeColor="text1"/>
      <w:szCs w:val="18"/>
    </w:rPr>
  </w:style>
  <w:style w:type="character" w:customStyle="1" w:styleId="Char4">
    <w:name w:val="段落间距 Char"/>
    <w:basedOn w:val="a0"/>
    <w:link w:val="afe"/>
    <w:rsid w:val="00591B92"/>
    <w:rPr>
      <w:rFonts w:asciiTheme="minorEastAsia" w:hAnsiTheme="minorEastAsia"/>
      <w:color w:val="000000" w:themeColor="text1"/>
      <w:sz w:val="18"/>
      <w:szCs w:val="18"/>
    </w:rPr>
  </w:style>
  <w:style w:type="paragraph" w:styleId="aff">
    <w:name w:val="caption"/>
    <w:basedOn w:val="a"/>
    <w:next w:val="a"/>
    <w:uiPriority w:val="35"/>
    <w:unhideWhenUsed/>
    <w:qFormat/>
    <w:rsid w:val="00CB11E2"/>
    <w:rPr>
      <w:rFonts w:asciiTheme="majorHAnsi" w:eastAsia="黑体" w:hAnsiTheme="majorHAnsi" w:cstheme="majorBidi"/>
      <w:sz w:val="20"/>
      <w:szCs w:val="20"/>
    </w:rPr>
  </w:style>
  <w:style w:type="paragraph" w:styleId="aff0">
    <w:name w:val="annotation subject"/>
    <w:basedOn w:val="af6"/>
    <w:next w:val="af6"/>
    <w:link w:val="Char5"/>
    <w:uiPriority w:val="99"/>
    <w:semiHidden/>
    <w:unhideWhenUsed/>
    <w:rsid w:val="008304B1"/>
    <w:rPr>
      <w:b/>
      <w:bCs/>
    </w:rPr>
  </w:style>
  <w:style w:type="character" w:customStyle="1" w:styleId="Char5">
    <w:name w:val="批注主题 Char"/>
    <w:basedOn w:val="Char2"/>
    <w:link w:val="aff0"/>
    <w:uiPriority w:val="99"/>
    <w:semiHidden/>
    <w:rsid w:val="008304B1"/>
    <w:rPr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18A4929-9EE4-4B3F-81C0-CA94BD8777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9250</TotalTime>
  <Pages>25</Pages>
  <Words>3355</Words>
  <Characters>19126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73</cp:revision>
  <cp:lastPrinted>2014-11-05T06:34:00Z</cp:lastPrinted>
  <dcterms:created xsi:type="dcterms:W3CDTF">2013-08-06T13:25:00Z</dcterms:created>
  <dcterms:modified xsi:type="dcterms:W3CDTF">2014-11-05T06:35:00Z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